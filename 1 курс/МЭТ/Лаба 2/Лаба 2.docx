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60A947" w14:textId="77777777" w:rsidR="002F10D2" w:rsidRDefault="002F10D2" w:rsidP="002F10D2">
      <w:pPr>
        <w:spacing w:line="240" w:lineRule="auto"/>
        <w:jc w:val="center"/>
        <w:rPr>
          <w:b/>
        </w:rPr>
      </w:pPr>
      <w:r>
        <w:rPr>
          <w:b/>
        </w:rPr>
        <w:t>Федеральное министерство цифрового развития</w:t>
      </w:r>
    </w:p>
    <w:p w14:paraId="274AE4F5" w14:textId="77777777" w:rsidR="002F10D2" w:rsidRDefault="002F10D2" w:rsidP="002F10D2">
      <w:pPr>
        <w:spacing w:line="240" w:lineRule="auto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высшего образования </w:t>
      </w:r>
    </w:p>
    <w:p w14:paraId="7F3E4E83" w14:textId="77777777" w:rsidR="002F10D2" w:rsidRDefault="002F10D2" w:rsidP="002F10D2">
      <w:pPr>
        <w:spacing w:line="240" w:lineRule="auto"/>
        <w:jc w:val="center"/>
        <w:rPr>
          <w:b/>
        </w:rPr>
      </w:pPr>
      <w:r>
        <w:rPr>
          <w:b/>
        </w:rPr>
        <w:t>«Санкт-петербургский государственный университет телекоммуникаций им. проф. М. А. Бонч-Бруевича»</w:t>
      </w:r>
    </w:p>
    <w:p w14:paraId="1456EAAF" w14:textId="77777777" w:rsidR="002F10D2" w:rsidRDefault="002F10D2" w:rsidP="002F10D2">
      <w:pPr>
        <w:spacing w:line="240" w:lineRule="auto"/>
        <w:jc w:val="center"/>
        <w:rPr>
          <w:b/>
        </w:rPr>
      </w:pPr>
      <w:r>
        <w:rPr>
          <w:b/>
        </w:rPr>
        <w:t>(СПБГУТ)</w:t>
      </w:r>
    </w:p>
    <w:p w14:paraId="6575EF0C" w14:textId="77777777" w:rsidR="002F10D2" w:rsidRDefault="002F10D2" w:rsidP="002F10D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________________________________________________________________</w:t>
      </w:r>
    </w:p>
    <w:p w14:paraId="78609764" w14:textId="77777777" w:rsidR="002F10D2" w:rsidRDefault="002F10D2" w:rsidP="002F10D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МЭТ</w:t>
      </w:r>
    </w:p>
    <w:p w14:paraId="2C9CD715" w14:textId="77777777" w:rsidR="002F10D2" w:rsidRDefault="002F10D2" w:rsidP="002F10D2">
      <w:pPr>
        <w:spacing w:line="240" w:lineRule="auto"/>
        <w:jc w:val="center"/>
        <w:rPr>
          <w:sz w:val="28"/>
          <w:szCs w:val="28"/>
        </w:rPr>
      </w:pPr>
    </w:p>
    <w:p w14:paraId="17F40EEF" w14:textId="77777777" w:rsidR="002F10D2" w:rsidRDefault="002F10D2" w:rsidP="002F10D2">
      <w:pPr>
        <w:spacing w:line="240" w:lineRule="auto"/>
        <w:jc w:val="center"/>
        <w:rPr>
          <w:sz w:val="28"/>
          <w:szCs w:val="28"/>
        </w:rPr>
      </w:pPr>
    </w:p>
    <w:p w14:paraId="08ED932F" w14:textId="77777777" w:rsidR="002F10D2" w:rsidRDefault="002F10D2" w:rsidP="002F10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 к лабораторной работе № 2</w:t>
      </w:r>
    </w:p>
    <w:p w14:paraId="1D3439EF" w14:textId="77777777" w:rsidR="002F10D2" w:rsidRDefault="002F10D2" w:rsidP="002F10D2">
      <w:pPr>
        <w:jc w:val="center"/>
        <w:rPr>
          <w:b/>
          <w:bCs/>
          <w:sz w:val="28"/>
          <w:szCs w:val="28"/>
        </w:rPr>
      </w:pPr>
    </w:p>
    <w:p w14:paraId="3382A3D8" w14:textId="3774BB83" w:rsidR="002F10D2" w:rsidRDefault="005654BA" w:rsidP="002F10D2">
      <w:pPr>
        <w:jc w:val="center"/>
        <w:rPr>
          <w:sz w:val="28"/>
          <w:szCs w:val="28"/>
        </w:rPr>
      </w:pPr>
      <w:r>
        <w:rPr>
          <w:sz w:val="28"/>
          <w:szCs w:val="28"/>
        </w:rPr>
        <w:t>ИССЛЕДОВАНИЕ СВОЙСТВ СИНЕРГЕТИКОВ</w:t>
      </w:r>
      <w:r w:rsidR="002F10D2">
        <w:rPr>
          <w:sz w:val="28"/>
          <w:szCs w:val="28"/>
        </w:rPr>
        <w:t xml:space="preserve">                                                                                  </w:t>
      </w:r>
    </w:p>
    <w:p w14:paraId="35D45695" w14:textId="77777777" w:rsidR="002F10D2" w:rsidRDefault="002F10D2" w:rsidP="002F10D2">
      <w:pPr>
        <w:jc w:val="center"/>
        <w:rPr>
          <w:sz w:val="28"/>
          <w:szCs w:val="28"/>
        </w:rPr>
      </w:pPr>
    </w:p>
    <w:p w14:paraId="2E0A660D" w14:textId="77777777" w:rsidR="002F10D2" w:rsidRDefault="002F10D2" w:rsidP="002F10D2">
      <w:pPr>
        <w:jc w:val="center"/>
        <w:rPr>
          <w:sz w:val="28"/>
          <w:szCs w:val="28"/>
        </w:rPr>
      </w:pPr>
    </w:p>
    <w:p w14:paraId="5FF9C4FB" w14:textId="77777777" w:rsidR="002F10D2" w:rsidRDefault="002F10D2" w:rsidP="002F10D2">
      <w:pPr>
        <w:jc w:val="center"/>
        <w:rPr>
          <w:sz w:val="28"/>
          <w:szCs w:val="28"/>
        </w:rPr>
      </w:pPr>
    </w:p>
    <w:p w14:paraId="0C06BD3C" w14:textId="77777777" w:rsidR="002F10D2" w:rsidRDefault="002F10D2" w:rsidP="002F10D2">
      <w:pPr>
        <w:jc w:val="center"/>
        <w:rPr>
          <w:sz w:val="28"/>
          <w:szCs w:val="28"/>
        </w:rPr>
      </w:pPr>
    </w:p>
    <w:p w14:paraId="7996576C" w14:textId="77777777" w:rsidR="002F10D2" w:rsidRDefault="002F10D2" w:rsidP="002F10D2">
      <w:pPr>
        <w:jc w:val="center"/>
        <w:rPr>
          <w:sz w:val="28"/>
          <w:szCs w:val="28"/>
        </w:rPr>
      </w:pPr>
    </w:p>
    <w:p w14:paraId="17A4C605" w14:textId="77777777" w:rsidR="002F10D2" w:rsidRDefault="002F10D2" w:rsidP="002F10D2">
      <w:pPr>
        <w:jc w:val="center"/>
        <w:rPr>
          <w:sz w:val="28"/>
          <w:szCs w:val="28"/>
        </w:rPr>
      </w:pPr>
    </w:p>
    <w:p w14:paraId="274D63FE" w14:textId="77777777" w:rsidR="002F10D2" w:rsidRDefault="002F10D2" w:rsidP="002F10D2">
      <w:pPr>
        <w:jc w:val="center"/>
        <w:rPr>
          <w:sz w:val="28"/>
          <w:szCs w:val="28"/>
        </w:rPr>
      </w:pPr>
    </w:p>
    <w:p w14:paraId="5F01C743" w14:textId="77777777" w:rsidR="002F10D2" w:rsidRDefault="002F10D2" w:rsidP="002F10D2">
      <w:pPr>
        <w:jc w:val="center"/>
        <w:rPr>
          <w:sz w:val="28"/>
          <w:szCs w:val="28"/>
        </w:rPr>
      </w:pPr>
    </w:p>
    <w:p w14:paraId="624633D3" w14:textId="77777777" w:rsidR="002F10D2" w:rsidRDefault="002F10D2" w:rsidP="002F10D2">
      <w:pPr>
        <w:jc w:val="center"/>
        <w:rPr>
          <w:sz w:val="28"/>
          <w:szCs w:val="28"/>
        </w:rPr>
      </w:pPr>
    </w:p>
    <w:p w14:paraId="3A3F015E" w14:textId="77777777" w:rsidR="002F10D2" w:rsidRDefault="002F10D2" w:rsidP="002F10D2">
      <w:pPr>
        <w:jc w:val="center"/>
        <w:rPr>
          <w:sz w:val="28"/>
          <w:szCs w:val="28"/>
        </w:rPr>
      </w:pPr>
    </w:p>
    <w:p w14:paraId="1E243337" w14:textId="77777777" w:rsidR="002F10D2" w:rsidRDefault="002F10D2" w:rsidP="002F10D2">
      <w:pPr>
        <w:jc w:val="center"/>
        <w:rPr>
          <w:sz w:val="28"/>
          <w:szCs w:val="28"/>
        </w:rPr>
      </w:pPr>
    </w:p>
    <w:p w14:paraId="6DCD8411" w14:textId="77777777" w:rsidR="002F10D2" w:rsidRDefault="002F10D2" w:rsidP="002F10D2">
      <w:pPr>
        <w:jc w:val="center"/>
        <w:rPr>
          <w:sz w:val="28"/>
          <w:szCs w:val="28"/>
        </w:rPr>
      </w:pPr>
    </w:p>
    <w:p w14:paraId="00507E22" w14:textId="048BB18B" w:rsidR="002F10D2" w:rsidRPr="006E44A6" w:rsidRDefault="002F10D2" w:rsidP="002F10D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</w:t>
      </w:r>
      <w:r w:rsidR="005C2B27"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 xml:space="preserve">Выполнил: </w:t>
      </w:r>
      <w:r w:rsidR="005C2B27">
        <w:rPr>
          <w:sz w:val="28"/>
          <w:szCs w:val="28"/>
        </w:rPr>
        <w:t>Балан К</w:t>
      </w:r>
      <w:r>
        <w:rPr>
          <w:sz w:val="28"/>
          <w:szCs w:val="28"/>
        </w:rPr>
        <w:t>.А.</w:t>
      </w:r>
    </w:p>
    <w:p w14:paraId="2B039EDE" w14:textId="77777777" w:rsidR="002F10D2" w:rsidRDefault="002F10D2" w:rsidP="002F10D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Группа: ИКТ-211</w:t>
      </w:r>
    </w:p>
    <w:p w14:paraId="44F26D30" w14:textId="77777777" w:rsidR="002F10D2" w:rsidRDefault="002F10D2" w:rsidP="002F10D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Приняла: </w:t>
      </w:r>
      <w:proofErr w:type="spellStart"/>
      <w:r>
        <w:rPr>
          <w:sz w:val="28"/>
          <w:szCs w:val="28"/>
        </w:rPr>
        <w:t>Дёшина</w:t>
      </w:r>
      <w:proofErr w:type="spellEnd"/>
      <w:r>
        <w:rPr>
          <w:sz w:val="28"/>
          <w:szCs w:val="28"/>
        </w:rPr>
        <w:t xml:space="preserve"> Н.О.</w:t>
      </w:r>
    </w:p>
    <w:p w14:paraId="235397B1" w14:textId="77777777" w:rsidR="002F10D2" w:rsidRDefault="002F10D2" w:rsidP="002F10D2">
      <w:pPr>
        <w:spacing w:line="240" w:lineRule="auto"/>
        <w:jc w:val="center"/>
        <w:rPr>
          <w:sz w:val="28"/>
          <w:szCs w:val="28"/>
        </w:rPr>
      </w:pPr>
    </w:p>
    <w:p w14:paraId="58EF1F31" w14:textId="77777777" w:rsidR="002F10D2" w:rsidRDefault="002F10D2" w:rsidP="002F10D2">
      <w:pPr>
        <w:pStyle w:val="Text"/>
        <w:spacing w:line="240" w:lineRule="auto"/>
      </w:pPr>
    </w:p>
    <w:p w14:paraId="688C75FD" w14:textId="77777777" w:rsidR="002F10D2" w:rsidRDefault="002F10D2" w:rsidP="002F10D2">
      <w:pPr>
        <w:pStyle w:val="Text"/>
        <w:spacing w:line="240" w:lineRule="auto"/>
      </w:pPr>
    </w:p>
    <w:p w14:paraId="6F9746EB" w14:textId="77777777" w:rsidR="002F10D2" w:rsidRDefault="002F10D2" w:rsidP="002F10D2">
      <w:pPr>
        <w:pStyle w:val="Text"/>
        <w:spacing w:line="240" w:lineRule="auto"/>
      </w:pPr>
    </w:p>
    <w:p w14:paraId="1988A7AD" w14:textId="77777777" w:rsidR="002F10D2" w:rsidRDefault="002F10D2" w:rsidP="002F10D2">
      <w:pPr>
        <w:pStyle w:val="Text"/>
        <w:spacing w:line="240" w:lineRule="auto"/>
      </w:pPr>
    </w:p>
    <w:p w14:paraId="2A954688" w14:textId="77777777" w:rsidR="002F10D2" w:rsidRDefault="002F10D2" w:rsidP="002F10D2">
      <w:pPr>
        <w:pStyle w:val="Text"/>
        <w:spacing w:line="240" w:lineRule="auto"/>
      </w:pPr>
    </w:p>
    <w:p w14:paraId="3BBF891A" w14:textId="77777777" w:rsidR="002F10D2" w:rsidRDefault="002F10D2" w:rsidP="002F10D2">
      <w:pPr>
        <w:pStyle w:val="Text"/>
        <w:spacing w:line="240" w:lineRule="auto"/>
      </w:pPr>
    </w:p>
    <w:p w14:paraId="3DFB7F0A" w14:textId="77777777" w:rsidR="002F10D2" w:rsidRDefault="002F10D2" w:rsidP="002F10D2">
      <w:pPr>
        <w:pStyle w:val="Text"/>
        <w:spacing w:line="240" w:lineRule="auto"/>
      </w:pPr>
    </w:p>
    <w:p w14:paraId="74457F3E" w14:textId="77777777" w:rsidR="002F10D2" w:rsidRDefault="002F10D2" w:rsidP="002F10D2">
      <w:pPr>
        <w:pStyle w:val="Text"/>
        <w:spacing w:line="240" w:lineRule="auto"/>
      </w:pPr>
      <w:r>
        <w:t>Санкт-Петербург</w:t>
      </w:r>
    </w:p>
    <w:p w14:paraId="292F5AD8" w14:textId="29B76F8D" w:rsidR="002F10D2" w:rsidRDefault="002F10D2" w:rsidP="002F10D2">
      <w:pPr>
        <w:pStyle w:val="Text"/>
        <w:spacing w:line="240" w:lineRule="auto"/>
      </w:pPr>
      <w:r>
        <w:t>2023</w:t>
      </w:r>
    </w:p>
    <w:p w14:paraId="7D3F43A5" w14:textId="77777777" w:rsidR="00DF188F" w:rsidRPr="00DF188F" w:rsidRDefault="00DF188F" w:rsidP="00DF188F"/>
    <w:p w14:paraId="322725A6" w14:textId="4E2DB757" w:rsidR="00894006" w:rsidRDefault="00A2416C" w:rsidP="007203EA">
      <w:r>
        <w:lastRenderedPageBreak/>
        <w:t xml:space="preserve"> </w:t>
      </w:r>
      <w:r>
        <w:tab/>
      </w:r>
      <w:r>
        <w:tab/>
      </w:r>
      <w:r>
        <w:tab/>
      </w:r>
      <w:r w:rsidR="00894006">
        <w:t>Схема 2 основная кривая</w:t>
      </w:r>
      <w:r>
        <w:t xml:space="preserve">.  </w:t>
      </w:r>
      <w:r w:rsidR="00894006">
        <w:t>Схема №  2;  Материал:  Керамика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1"/>
        <w:gridCol w:w="846"/>
        <w:gridCol w:w="696"/>
        <w:gridCol w:w="876"/>
        <w:gridCol w:w="3111"/>
      </w:tblGrid>
      <w:tr w:rsidR="00894006" w14:paraId="1E2CCE00" w14:textId="77777777" w:rsidTr="00894006">
        <w:trPr>
          <w:jc w:val="center"/>
        </w:trPr>
        <w:tc>
          <w:tcPr>
            <w:tcW w:w="561" w:type="dxa"/>
            <w:shd w:val="clear" w:color="auto" w:fill="auto"/>
          </w:tcPr>
          <w:p w14:paraId="22DC200E" w14:textId="77777777" w:rsidR="00894006" w:rsidRDefault="00894006" w:rsidP="00894006">
            <w:pPr>
              <w:pStyle w:val="a3"/>
            </w:pPr>
            <w:proofErr w:type="spellStart"/>
            <w:r>
              <w:t>ar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71C68F40" w14:textId="77777777" w:rsidR="00894006" w:rsidRDefault="00894006" w:rsidP="00894006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6972861B" w14:textId="77777777" w:rsidR="00894006" w:rsidRDefault="00894006" w:rsidP="00894006">
            <w:pPr>
              <w:pStyle w:val="a3"/>
            </w:pPr>
            <w:r>
              <w:t>4,0</w:t>
            </w:r>
          </w:p>
        </w:tc>
        <w:tc>
          <w:tcPr>
            <w:tcW w:w="876" w:type="dxa"/>
            <w:shd w:val="clear" w:color="auto" w:fill="auto"/>
          </w:tcPr>
          <w:p w14:paraId="698F9D63" w14:textId="77777777" w:rsidR="00894006" w:rsidRDefault="00894006" w:rsidP="00894006">
            <w:pPr>
              <w:pStyle w:val="a3"/>
            </w:pPr>
            <w:r>
              <w:t>мм^2</w:t>
            </w:r>
          </w:p>
        </w:tc>
        <w:tc>
          <w:tcPr>
            <w:tcW w:w="3111" w:type="dxa"/>
            <w:shd w:val="clear" w:color="auto" w:fill="auto"/>
          </w:tcPr>
          <w:p w14:paraId="4595C82A" w14:textId="77777777" w:rsidR="00894006" w:rsidRDefault="00894006" w:rsidP="00894006">
            <w:pPr>
              <w:pStyle w:val="a3"/>
            </w:pPr>
            <w:r>
              <w:t>площадь сегнетоэлектрика</w:t>
            </w:r>
          </w:p>
        </w:tc>
      </w:tr>
      <w:tr w:rsidR="00894006" w14:paraId="43CD618A" w14:textId="77777777" w:rsidTr="00894006">
        <w:trPr>
          <w:jc w:val="center"/>
        </w:trPr>
        <w:tc>
          <w:tcPr>
            <w:tcW w:w="561" w:type="dxa"/>
            <w:shd w:val="clear" w:color="auto" w:fill="auto"/>
          </w:tcPr>
          <w:p w14:paraId="37E78834" w14:textId="77777777" w:rsidR="00894006" w:rsidRDefault="00894006" w:rsidP="00894006">
            <w:pPr>
              <w:pStyle w:val="a3"/>
            </w:pPr>
            <w:proofErr w:type="spellStart"/>
            <w:r>
              <w:t>tls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48610131" w14:textId="77777777" w:rsidR="00894006" w:rsidRDefault="00894006" w:rsidP="00894006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4C778785" w14:textId="77777777" w:rsidR="00894006" w:rsidRDefault="00894006" w:rsidP="00894006">
            <w:pPr>
              <w:pStyle w:val="a3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14:paraId="2096E78A" w14:textId="77777777" w:rsidR="00894006" w:rsidRDefault="00894006" w:rsidP="00894006">
            <w:pPr>
              <w:pStyle w:val="a3"/>
            </w:pPr>
            <w:r>
              <w:t>мкм</w:t>
            </w:r>
          </w:p>
        </w:tc>
        <w:tc>
          <w:tcPr>
            <w:tcW w:w="3111" w:type="dxa"/>
            <w:shd w:val="clear" w:color="auto" w:fill="auto"/>
          </w:tcPr>
          <w:p w14:paraId="583D5406" w14:textId="77777777" w:rsidR="00894006" w:rsidRDefault="00894006" w:rsidP="00894006">
            <w:pPr>
              <w:pStyle w:val="a3"/>
            </w:pPr>
            <w:r>
              <w:t>толщина сегнетоэлектрика</w:t>
            </w:r>
          </w:p>
        </w:tc>
      </w:tr>
    </w:tbl>
    <w:p w14:paraId="3923D289" w14:textId="77777777" w:rsidR="00894006" w:rsidRDefault="00894006" w:rsidP="00894006"/>
    <w:tbl>
      <w:tblPr>
        <w:tblW w:w="0" w:type="auto"/>
        <w:jc w:val="center"/>
        <w:tblBorders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1"/>
        <w:gridCol w:w="1431"/>
      </w:tblGrid>
      <w:tr w:rsidR="00894006" w14:paraId="3FF2512A" w14:textId="77777777" w:rsidTr="00894006">
        <w:trPr>
          <w:jc w:val="center"/>
        </w:trPr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</w:tcPr>
          <w:p w14:paraId="2E509EB9" w14:textId="77777777" w:rsidR="00894006" w:rsidRDefault="00894006" w:rsidP="00894006">
            <w:pPr>
              <w:pStyle w:val="a3"/>
            </w:pPr>
            <w:proofErr w:type="spellStart"/>
            <w:r>
              <w:t>Ux</w:t>
            </w:r>
            <w:proofErr w:type="spellEnd"/>
            <w:r>
              <w:t>, В</w:t>
            </w:r>
          </w:p>
        </w:tc>
        <w:tc>
          <w:tcPr>
            <w:tcW w:w="1431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65E5E796" w14:textId="77777777" w:rsidR="00894006" w:rsidRDefault="00894006" w:rsidP="00894006">
            <w:pPr>
              <w:pStyle w:val="a3"/>
            </w:pPr>
            <w:proofErr w:type="spellStart"/>
            <w:r>
              <w:t>Uy</w:t>
            </w:r>
            <w:proofErr w:type="spellEnd"/>
            <w:r>
              <w:t>, В</w:t>
            </w:r>
          </w:p>
        </w:tc>
      </w:tr>
      <w:tr w:rsidR="00894006" w14:paraId="17647086" w14:textId="77777777" w:rsidTr="00894006">
        <w:trPr>
          <w:jc w:val="center"/>
        </w:trPr>
        <w:tc>
          <w:tcPr>
            <w:tcW w:w="1071" w:type="dxa"/>
            <w:tcBorders>
              <w:top w:val="single" w:sz="6" w:space="0" w:color="auto"/>
              <w:left w:val="single" w:sz="12" w:space="0" w:color="auto"/>
            </w:tcBorders>
            <w:shd w:val="clear" w:color="auto" w:fill="auto"/>
          </w:tcPr>
          <w:p w14:paraId="4E2092C5" w14:textId="77777777" w:rsidR="00894006" w:rsidRDefault="00894006" w:rsidP="00894006">
            <w:pPr>
              <w:pStyle w:val="a3"/>
            </w:pPr>
            <w:r>
              <w:t>256,9</w:t>
            </w:r>
          </w:p>
        </w:tc>
        <w:tc>
          <w:tcPr>
            <w:tcW w:w="1431" w:type="dxa"/>
            <w:tcBorders>
              <w:top w:val="single" w:sz="6" w:space="0" w:color="auto"/>
              <w:right w:val="single" w:sz="12" w:space="0" w:color="auto"/>
            </w:tcBorders>
            <w:shd w:val="clear" w:color="auto" w:fill="auto"/>
          </w:tcPr>
          <w:p w14:paraId="52AB7997" w14:textId="77777777" w:rsidR="00894006" w:rsidRDefault="00894006" w:rsidP="00894006">
            <w:pPr>
              <w:pStyle w:val="a3"/>
            </w:pPr>
            <w:r>
              <w:t>0,3781</w:t>
            </w:r>
          </w:p>
        </w:tc>
      </w:tr>
      <w:tr w:rsidR="00894006" w14:paraId="4E63EC4F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033D6FEB" w14:textId="77777777" w:rsidR="00894006" w:rsidRDefault="00894006" w:rsidP="00894006">
            <w:pPr>
              <w:pStyle w:val="a3"/>
            </w:pPr>
            <w:r>
              <w:t>208,4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6FB366D" w14:textId="77777777" w:rsidR="00894006" w:rsidRDefault="00894006" w:rsidP="00894006">
            <w:pPr>
              <w:pStyle w:val="a3"/>
            </w:pPr>
            <w:r>
              <w:t>0,3219</w:t>
            </w:r>
          </w:p>
        </w:tc>
      </w:tr>
      <w:tr w:rsidR="00894006" w14:paraId="7731CEC2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6A6D7514" w14:textId="77777777" w:rsidR="00894006" w:rsidRDefault="00894006" w:rsidP="00894006">
            <w:pPr>
              <w:pStyle w:val="a3"/>
            </w:pPr>
            <w:r>
              <w:t>164,5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4316D11" w14:textId="77777777" w:rsidR="00894006" w:rsidRDefault="00894006" w:rsidP="00894006">
            <w:pPr>
              <w:pStyle w:val="a3"/>
            </w:pPr>
            <w:r>
              <w:t>0,255</w:t>
            </w:r>
          </w:p>
        </w:tc>
      </w:tr>
      <w:tr w:rsidR="00894006" w14:paraId="4DBA53D6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4CD5E169" w14:textId="77777777" w:rsidR="00894006" w:rsidRDefault="00894006" w:rsidP="00894006">
            <w:pPr>
              <w:pStyle w:val="a3"/>
            </w:pPr>
            <w:r>
              <w:t>118,2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4355994" w14:textId="77777777" w:rsidR="00894006" w:rsidRDefault="00894006" w:rsidP="00894006">
            <w:pPr>
              <w:pStyle w:val="a3"/>
            </w:pPr>
            <w:r>
              <w:t>0,1713</w:t>
            </w:r>
          </w:p>
        </w:tc>
      </w:tr>
      <w:tr w:rsidR="00894006" w14:paraId="090A7AE9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002F271E" w14:textId="77777777" w:rsidR="00894006" w:rsidRDefault="00894006" w:rsidP="00894006">
            <w:pPr>
              <w:pStyle w:val="a3"/>
            </w:pPr>
            <w:r>
              <w:t>92,66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BFC4C5E" w14:textId="77777777" w:rsidR="00894006" w:rsidRDefault="00894006" w:rsidP="00894006">
            <w:pPr>
              <w:pStyle w:val="a3"/>
            </w:pPr>
            <w:r>
              <w:t>0,1218</w:t>
            </w:r>
          </w:p>
        </w:tc>
      </w:tr>
      <w:tr w:rsidR="00894006" w14:paraId="431E9C65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7219E674" w14:textId="77777777" w:rsidR="00894006" w:rsidRDefault="00894006" w:rsidP="00894006">
            <w:pPr>
              <w:pStyle w:val="a3"/>
            </w:pPr>
            <w:r>
              <w:t>56,8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6AAD79D" w14:textId="77777777" w:rsidR="00894006" w:rsidRDefault="00894006" w:rsidP="00894006">
            <w:pPr>
              <w:pStyle w:val="a3"/>
            </w:pPr>
            <w:r>
              <w:t>0,05933</w:t>
            </w:r>
          </w:p>
        </w:tc>
      </w:tr>
      <w:tr w:rsidR="00894006" w14:paraId="278C9EFA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086299EC" w14:textId="77777777" w:rsidR="00894006" w:rsidRDefault="00894006" w:rsidP="00894006">
            <w:pPr>
              <w:pStyle w:val="a3"/>
            </w:pPr>
            <w:r>
              <w:t>25,97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9B7B44C" w14:textId="77777777" w:rsidR="00894006" w:rsidRDefault="00894006" w:rsidP="00894006">
            <w:pPr>
              <w:pStyle w:val="a3"/>
            </w:pPr>
            <w:r>
              <w:t>0,01945</w:t>
            </w:r>
          </w:p>
        </w:tc>
      </w:tr>
      <w:tr w:rsidR="00894006" w14:paraId="0300E429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58BBAEB7" w14:textId="77777777" w:rsidR="00894006" w:rsidRDefault="00894006" w:rsidP="00894006">
            <w:pPr>
              <w:pStyle w:val="a3"/>
            </w:pPr>
            <w:r>
              <w:t>25,95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32A90C7" w14:textId="77777777" w:rsidR="00894006" w:rsidRDefault="00894006" w:rsidP="00894006">
            <w:pPr>
              <w:pStyle w:val="a3"/>
            </w:pPr>
            <w:r>
              <w:t>0,01884</w:t>
            </w:r>
          </w:p>
        </w:tc>
      </w:tr>
      <w:tr w:rsidR="00894006" w14:paraId="72CE8E61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543D9F68" w14:textId="77777777" w:rsidR="00894006" w:rsidRDefault="00894006" w:rsidP="00894006">
            <w:pPr>
              <w:pStyle w:val="a3"/>
            </w:pPr>
            <w:r>
              <w:t>0,2295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B19408F" w14:textId="77777777" w:rsidR="00894006" w:rsidRDefault="00894006" w:rsidP="00894006">
            <w:pPr>
              <w:pStyle w:val="a3"/>
            </w:pPr>
            <w:r>
              <w:t>0,000363</w:t>
            </w:r>
          </w:p>
        </w:tc>
      </w:tr>
      <w:tr w:rsidR="00894006" w14:paraId="740B0434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793916AC" w14:textId="77777777" w:rsidR="00894006" w:rsidRDefault="00894006" w:rsidP="00894006">
            <w:pPr>
              <w:pStyle w:val="a3"/>
            </w:pPr>
            <w:r>
              <w:t>-0,2271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E27B302" w14:textId="77777777" w:rsidR="00894006" w:rsidRDefault="00894006" w:rsidP="00894006">
            <w:pPr>
              <w:pStyle w:val="a3"/>
            </w:pPr>
            <w:r>
              <w:t>-0,0003055</w:t>
            </w:r>
          </w:p>
        </w:tc>
      </w:tr>
      <w:tr w:rsidR="00894006" w14:paraId="13FA3740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65AD2CBC" w14:textId="77777777" w:rsidR="00894006" w:rsidRDefault="00894006" w:rsidP="00894006">
            <w:pPr>
              <w:pStyle w:val="a3"/>
            </w:pPr>
            <w:r>
              <w:t>-25,97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F9A0D3A" w14:textId="77777777" w:rsidR="00894006" w:rsidRDefault="00894006" w:rsidP="00894006">
            <w:pPr>
              <w:pStyle w:val="a3"/>
            </w:pPr>
            <w:r>
              <w:t>-0,01893</w:t>
            </w:r>
          </w:p>
        </w:tc>
      </w:tr>
      <w:tr w:rsidR="00894006" w14:paraId="76C8A4E2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0126492D" w14:textId="77777777" w:rsidR="00894006" w:rsidRDefault="00894006" w:rsidP="00894006">
            <w:pPr>
              <w:pStyle w:val="a3"/>
            </w:pPr>
            <w:r>
              <w:t>-25,99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4D1FC4B" w14:textId="77777777" w:rsidR="00894006" w:rsidRDefault="00894006" w:rsidP="00894006">
            <w:pPr>
              <w:pStyle w:val="a3"/>
            </w:pPr>
            <w:r>
              <w:t>-0,01948</w:t>
            </w:r>
          </w:p>
        </w:tc>
      </w:tr>
      <w:tr w:rsidR="00894006" w14:paraId="49050E0C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0A6A5D11" w14:textId="77777777" w:rsidR="00894006" w:rsidRDefault="00894006" w:rsidP="00894006">
            <w:pPr>
              <w:pStyle w:val="a3"/>
            </w:pPr>
            <w:r>
              <w:t>-56,77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D8100B6" w14:textId="77777777" w:rsidR="00894006" w:rsidRDefault="00894006" w:rsidP="00894006">
            <w:pPr>
              <w:pStyle w:val="a3"/>
            </w:pPr>
            <w:r>
              <w:t>-0,05964</w:t>
            </w:r>
          </w:p>
        </w:tc>
      </w:tr>
      <w:tr w:rsidR="00894006" w14:paraId="02EE62EE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61F8CA95" w14:textId="77777777" w:rsidR="00894006" w:rsidRDefault="00894006" w:rsidP="00894006">
            <w:pPr>
              <w:pStyle w:val="a3"/>
            </w:pPr>
            <w:r>
              <w:t>-92,71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080A95F" w14:textId="77777777" w:rsidR="00894006" w:rsidRDefault="00894006" w:rsidP="00894006">
            <w:pPr>
              <w:pStyle w:val="a3"/>
            </w:pPr>
            <w:r>
              <w:t>-0,1223</w:t>
            </w:r>
          </w:p>
        </w:tc>
      </w:tr>
      <w:tr w:rsidR="00894006" w14:paraId="6533E942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0E55E788" w14:textId="77777777" w:rsidR="00894006" w:rsidRDefault="00894006" w:rsidP="00894006">
            <w:pPr>
              <w:pStyle w:val="a3"/>
            </w:pPr>
            <w:r>
              <w:t>-118,3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0A00030" w14:textId="77777777" w:rsidR="00894006" w:rsidRDefault="00894006" w:rsidP="00894006">
            <w:pPr>
              <w:pStyle w:val="a3"/>
            </w:pPr>
            <w:r>
              <w:t>-0,1704</w:t>
            </w:r>
          </w:p>
        </w:tc>
      </w:tr>
      <w:tr w:rsidR="00894006" w14:paraId="3F2FAFEE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13886F2F" w14:textId="77777777" w:rsidR="00894006" w:rsidRDefault="00894006" w:rsidP="00894006">
            <w:pPr>
              <w:pStyle w:val="a3"/>
            </w:pPr>
            <w:r>
              <w:t>-164,3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41E0842" w14:textId="77777777" w:rsidR="00894006" w:rsidRDefault="00894006" w:rsidP="00894006">
            <w:pPr>
              <w:pStyle w:val="a3"/>
            </w:pPr>
            <w:r>
              <w:t>-0,2514</w:t>
            </w:r>
          </w:p>
        </w:tc>
      </w:tr>
      <w:tr w:rsidR="00894006" w14:paraId="5CB4DFD6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237D234A" w14:textId="77777777" w:rsidR="00894006" w:rsidRDefault="00894006" w:rsidP="00894006">
            <w:pPr>
              <w:pStyle w:val="a3"/>
            </w:pPr>
            <w:r>
              <w:t>-208,4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2BFA1F5" w14:textId="77777777" w:rsidR="00894006" w:rsidRDefault="00894006" w:rsidP="00894006">
            <w:pPr>
              <w:pStyle w:val="a3"/>
            </w:pPr>
            <w:r>
              <w:t>-0,316</w:t>
            </w:r>
          </w:p>
        </w:tc>
      </w:tr>
      <w:tr w:rsidR="00894006" w14:paraId="3886E452" w14:textId="77777777" w:rsidTr="00894006">
        <w:trPr>
          <w:jc w:val="center"/>
        </w:trPr>
        <w:tc>
          <w:tcPr>
            <w:tcW w:w="107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21FBF88D" w14:textId="77777777" w:rsidR="00894006" w:rsidRDefault="00894006" w:rsidP="00894006">
            <w:pPr>
              <w:pStyle w:val="a3"/>
            </w:pPr>
            <w:r>
              <w:t>-256,5</w:t>
            </w:r>
          </w:p>
        </w:tc>
        <w:tc>
          <w:tcPr>
            <w:tcW w:w="143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A7AEA99" w14:textId="77777777" w:rsidR="00894006" w:rsidRDefault="00894006" w:rsidP="00894006">
            <w:pPr>
              <w:pStyle w:val="a3"/>
            </w:pPr>
            <w:r>
              <w:t>-0,3713</w:t>
            </w:r>
          </w:p>
        </w:tc>
      </w:tr>
    </w:tbl>
    <w:p w14:paraId="29F1F77B" w14:textId="77777777" w:rsidR="00894006" w:rsidRDefault="00894006" w:rsidP="00894006"/>
    <w:p w14:paraId="42AFED6B" w14:textId="77777777" w:rsidR="00894006" w:rsidRPr="00BA565C" w:rsidRDefault="00E73D00" w:rsidP="00894006">
      <w:pPr>
        <w:rPr>
          <w:noProof/>
        </w:rPr>
      </w:pPr>
      <w:r>
        <w:rPr>
          <w:noProof/>
        </w:rPr>
        <w:drawing>
          <wp:inline distT="0" distB="0" distL="0" distR="0" wp14:anchorId="2ABB9F32" wp14:editId="7AD6FADB">
            <wp:extent cx="5934075" cy="4752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0380" w14:textId="77777777" w:rsidR="00620884" w:rsidRDefault="00894006" w:rsidP="00894006">
      <w:r>
        <w:t>Схема 2 Гистерезис 30%</w:t>
      </w:r>
    </w:p>
    <w:p w14:paraId="50773957" w14:textId="77777777" w:rsidR="007C5C9A" w:rsidRDefault="007C5C9A" w:rsidP="00894006"/>
    <w:p w14:paraId="08DF918E" w14:textId="77777777" w:rsidR="007C5C9A" w:rsidRDefault="007C5C9A" w:rsidP="007C5C9A">
      <w:pPr>
        <w:pStyle w:val="Text"/>
      </w:pPr>
      <w:r>
        <w:t>Схема №  2;  Материал:  Керамика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1"/>
        <w:gridCol w:w="846"/>
        <w:gridCol w:w="696"/>
        <w:gridCol w:w="876"/>
        <w:gridCol w:w="3111"/>
      </w:tblGrid>
      <w:tr w:rsidR="007C5C9A" w14:paraId="054A8B8F" w14:textId="77777777" w:rsidTr="007C5C9A">
        <w:trPr>
          <w:jc w:val="center"/>
        </w:trPr>
        <w:tc>
          <w:tcPr>
            <w:tcW w:w="561" w:type="dxa"/>
            <w:shd w:val="clear" w:color="auto" w:fill="auto"/>
          </w:tcPr>
          <w:p w14:paraId="03DFAAFD" w14:textId="77777777" w:rsidR="007C5C9A" w:rsidRDefault="007C5C9A" w:rsidP="007C5C9A">
            <w:pPr>
              <w:pStyle w:val="a3"/>
            </w:pPr>
            <w:proofErr w:type="spellStart"/>
            <w:r>
              <w:t>ar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36AF5A71" w14:textId="77777777" w:rsidR="007C5C9A" w:rsidRDefault="007C5C9A" w:rsidP="007C5C9A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002D732D" w14:textId="77777777" w:rsidR="007C5C9A" w:rsidRDefault="007C5C9A" w:rsidP="007C5C9A">
            <w:pPr>
              <w:pStyle w:val="a3"/>
            </w:pPr>
            <w:r>
              <w:t>4,0</w:t>
            </w:r>
          </w:p>
        </w:tc>
        <w:tc>
          <w:tcPr>
            <w:tcW w:w="876" w:type="dxa"/>
            <w:shd w:val="clear" w:color="auto" w:fill="auto"/>
          </w:tcPr>
          <w:p w14:paraId="6AA83BD1" w14:textId="77777777" w:rsidR="007C5C9A" w:rsidRDefault="007C5C9A" w:rsidP="007C5C9A">
            <w:pPr>
              <w:pStyle w:val="a3"/>
            </w:pPr>
            <w:r>
              <w:t>мм^2</w:t>
            </w:r>
          </w:p>
        </w:tc>
        <w:tc>
          <w:tcPr>
            <w:tcW w:w="3111" w:type="dxa"/>
            <w:shd w:val="clear" w:color="auto" w:fill="auto"/>
          </w:tcPr>
          <w:p w14:paraId="530BC327" w14:textId="77777777" w:rsidR="007C5C9A" w:rsidRDefault="007C5C9A" w:rsidP="007C5C9A">
            <w:pPr>
              <w:pStyle w:val="a3"/>
            </w:pPr>
            <w:r>
              <w:t>площадь сегнетоэлектрика</w:t>
            </w:r>
          </w:p>
        </w:tc>
      </w:tr>
      <w:tr w:rsidR="007C5C9A" w14:paraId="3AC46279" w14:textId="77777777" w:rsidTr="007C5C9A">
        <w:trPr>
          <w:jc w:val="center"/>
        </w:trPr>
        <w:tc>
          <w:tcPr>
            <w:tcW w:w="561" w:type="dxa"/>
            <w:shd w:val="clear" w:color="auto" w:fill="auto"/>
          </w:tcPr>
          <w:p w14:paraId="17D89F01" w14:textId="77777777" w:rsidR="007C5C9A" w:rsidRDefault="007C5C9A" w:rsidP="007C5C9A">
            <w:pPr>
              <w:pStyle w:val="a3"/>
            </w:pPr>
            <w:proofErr w:type="spellStart"/>
            <w:r>
              <w:t>tls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6C58A9B9" w14:textId="77777777" w:rsidR="007C5C9A" w:rsidRDefault="007C5C9A" w:rsidP="007C5C9A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20741F89" w14:textId="77777777" w:rsidR="007C5C9A" w:rsidRDefault="007C5C9A" w:rsidP="007C5C9A">
            <w:pPr>
              <w:pStyle w:val="a3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14:paraId="21EA9207" w14:textId="77777777" w:rsidR="007C5C9A" w:rsidRDefault="007C5C9A" w:rsidP="007C5C9A">
            <w:pPr>
              <w:pStyle w:val="a3"/>
            </w:pPr>
            <w:r>
              <w:t>мкм</w:t>
            </w:r>
          </w:p>
        </w:tc>
        <w:tc>
          <w:tcPr>
            <w:tcW w:w="3111" w:type="dxa"/>
            <w:shd w:val="clear" w:color="auto" w:fill="auto"/>
          </w:tcPr>
          <w:p w14:paraId="3EF0E66B" w14:textId="77777777" w:rsidR="007C5C9A" w:rsidRDefault="007C5C9A" w:rsidP="007C5C9A">
            <w:pPr>
              <w:pStyle w:val="a3"/>
            </w:pPr>
            <w:r>
              <w:t>толщина сегнетоэлектрика</w:t>
            </w:r>
          </w:p>
        </w:tc>
      </w:tr>
    </w:tbl>
    <w:p w14:paraId="1B02A05D" w14:textId="77777777" w:rsidR="007C5C9A" w:rsidRDefault="007C5C9A" w:rsidP="007C5C9A"/>
    <w:tbl>
      <w:tblPr>
        <w:tblW w:w="0" w:type="auto"/>
        <w:jc w:val="center"/>
        <w:tblBorders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6"/>
        <w:gridCol w:w="1431"/>
      </w:tblGrid>
      <w:tr w:rsidR="007C5C9A" w14:paraId="3A6DB52D" w14:textId="77777777" w:rsidTr="007C5C9A">
        <w:trPr>
          <w:jc w:val="center"/>
        </w:trPr>
        <w:tc>
          <w:tcPr>
            <w:tcW w:w="99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</w:tcPr>
          <w:p w14:paraId="4ECED28C" w14:textId="77777777" w:rsidR="007C5C9A" w:rsidRDefault="007C5C9A" w:rsidP="007C5C9A">
            <w:pPr>
              <w:pStyle w:val="a3"/>
            </w:pPr>
            <w:proofErr w:type="spellStart"/>
            <w:r>
              <w:t>Ux</w:t>
            </w:r>
            <w:proofErr w:type="spellEnd"/>
            <w:r>
              <w:t>, В</w:t>
            </w:r>
          </w:p>
        </w:tc>
        <w:tc>
          <w:tcPr>
            <w:tcW w:w="1431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6F7018A0" w14:textId="77777777" w:rsidR="007C5C9A" w:rsidRDefault="007C5C9A" w:rsidP="007C5C9A">
            <w:pPr>
              <w:pStyle w:val="a3"/>
            </w:pPr>
            <w:proofErr w:type="spellStart"/>
            <w:r>
              <w:t>Uy</w:t>
            </w:r>
            <w:proofErr w:type="spellEnd"/>
            <w:r>
              <w:t>, В</w:t>
            </w:r>
          </w:p>
        </w:tc>
      </w:tr>
      <w:tr w:rsidR="007C5C9A" w14:paraId="0479A8D7" w14:textId="77777777" w:rsidTr="007C5C9A">
        <w:trPr>
          <w:jc w:val="center"/>
        </w:trPr>
        <w:tc>
          <w:tcPr>
            <w:tcW w:w="996" w:type="dxa"/>
            <w:tcBorders>
              <w:top w:val="single" w:sz="6" w:space="0" w:color="auto"/>
              <w:left w:val="single" w:sz="12" w:space="0" w:color="auto"/>
            </w:tcBorders>
            <w:shd w:val="clear" w:color="auto" w:fill="auto"/>
          </w:tcPr>
          <w:p w14:paraId="1DCC4D5A" w14:textId="77777777" w:rsidR="007C5C9A" w:rsidRDefault="007C5C9A" w:rsidP="007C5C9A">
            <w:pPr>
              <w:pStyle w:val="a3"/>
            </w:pPr>
            <w:r>
              <w:t>43,27</w:t>
            </w:r>
          </w:p>
        </w:tc>
        <w:tc>
          <w:tcPr>
            <w:tcW w:w="1431" w:type="dxa"/>
            <w:tcBorders>
              <w:top w:val="single" w:sz="6" w:space="0" w:color="auto"/>
              <w:right w:val="single" w:sz="12" w:space="0" w:color="auto"/>
            </w:tcBorders>
            <w:shd w:val="clear" w:color="auto" w:fill="auto"/>
          </w:tcPr>
          <w:p w14:paraId="41C02C8B" w14:textId="77777777" w:rsidR="007C5C9A" w:rsidRDefault="007C5C9A" w:rsidP="007C5C9A">
            <w:pPr>
              <w:pStyle w:val="a3"/>
            </w:pPr>
            <w:r>
              <w:t>0,07284</w:t>
            </w:r>
          </w:p>
        </w:tc>
      </w:tr>
      <w:tr w:rsidR="007C5C9A" w14:paraId="248C7B3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A4EF980" w14:textId="77777777" w:rsidR="007C5C9A" w:rsidRDefault="007C5C9A" w:rsidP="007C5C9A">
            <w:pPr>
              <w:pStyle w:val="a3"/>
            </w:pPr>
            <w:r>
              <w:t>45,11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2C68295" w14:textId="77777777" w:rsidR="007C5C9A" w:rsidRDefault="007C5C9A" w:rsidP="007C5C9A">
            <w:pPr>
              <w:pStyle w:val="a3"/>
            </w:pPr>
            <w:r>
              <w:t>0,07451</w:t>
            </w:r>
          </w:p>
        </w:tc>
      </w:tr>
      <w:tr w:rsidR="007C5C9A" w14:paraId="5F29878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C602588" w14:textId="77777777" w:rsidR="007C5C9A" w:rsidRDefault="007C5C9A" w:rsidP="007C5C9A">
            <w:pPr>
              <w:pStyle w:val="a3"/>
            </w:pPr>
            <w:r>
              <w:t>46,92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F8C947E" w14:textId="77777777" w:rsidR="007C5C9A" w:rsidRDefault="007C5C9A" w:rsidP="007C5C9A">
            <w:pPr>
              <w:pStyle w:val="a3"/>
            </w:pPr>
            <w:r>
              <w:t>0,07612</w:t>
            </w:r>
          </w:p>
        </w:tc>
      </w:tr>
      <w:tr w:rsidR="007C5C9A" w14:paraId="05AF972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7422DFF" w14:textId="77777777" w:rsidR="007C5C9A" w:rsidRDefault="007C5C9A" w:rsidP="007C5C9A">
            <w:pPr>
              <w:pStyle w:val="a3"/>
            </w:pPr>
            <w:r>
              <w:t>48,71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0EB808E" w14:textId="77777777" w:rsidR="007C5C9A" w:rsidRDefault="007C5C9A" w:rsidP="007C5C9A">
            <w:pPr>
              <w:pStyle w:val="a3"/>
            </w:pPr>
            <w:r>
              <w:t>0,07768</w:t>
            </w:r>
          </w:p>
        </w:tc>
      </w:tr>
      <w:tr w:rsidR="007C5C9A" w14:paraId="0DB89EF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C46D5FD" w14:textId="77777777" w:rsidR="007C5C9A" w:rsidRDefault="007C5C9A" w:rsidP="007C5C9A">
            <w:pPr>
              <w:pStyle w:val="a3"/>
            </w:pPr>
            <w:r>
              <w:t>50,46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48C1970" w14:textId="77777777" w:rsidR="007C5C9A" w:rsidRDefault="007C5C9A" w:rsidP="007C5C9A">
            <w:pPr>
              <w:pStyle w:val="a3"/>
            </w:pPr>
            <w:r>
              <w:t>0,07919</w:t>
            </w:r>
          </w:p>
        </w:tc>
      </w:tr>
      <w:tr w:rsidR="007C5C9A" w14:paraId="48A886C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EB6B221" w14:textId="77777777" w:rsidR="007C5C9A" w:rsidRDefault="007C5C9A" w:rsidP="007C5C9A">
            <w:pPr>
              <w:pStyle w:val="a3"/>
            </w:pPr>
            <w:r>
              <w:t>52,19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1DCA4BC" w14:textId="77777777" w:rsidR="007C5C9A" w:rsidRDefault="007C5C9A" w:rsidP="007C5C9A">
            <w:pPr>
              <w:pStyle w:val="a3"/>
            </w:pPr>
            <w:r>
              <w:t>0,08065</w:t>
            </w:r>
          </w:p>
        </w:tc>
      </w:tr>
      <w:tr w:rsidR="007C5C9A" w14:paraId="55D3C1F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44863C2" w14:textId="77777777" w:rsidR="007C5C9A" w:rsidRDefault="007C5C9A" w:rsidP="007C5C9A">
            <w:pPr>
              <w:pStyle w:val="a3"/>
            </w:pPr>
            <w:r>
              <w:t>53,88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827B190" w14:textId="77777777" w:rsidR="007C5C9A" w:rsidRDefault="007C5C9A" w:rsidP="007C5C9A">
            <w:pPr>
              <w:pStyle w:val="a3"/>
            </w:pPr>
            <w:r>
              <w:t>0,08207</w:t>
            </w:r>
          </w:p>
        </w:tc>
      </w:tr>
      <w:tr w:rsidR="007C5C9A" w14:paraId="2ECBDDD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7C52D12" w14:textId="77777777" w:rsidR="007C5C9A" w:rsidRDefault="007C5C9A" w:rsidP="007C5C9A">
            <w:pPr>
              <w:pStyle w:val="a3"/>
            </w:pPr>
            <w:r>
              <w:t>55,55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25EED8C" w14:textId="77777777" w:rsidR="007C5C9A" w:rsidRDefault="007C5C9A" w:rsidP="007C5C9A">
            <w:pPr>
              <w:pStyle w:val="a3"/>
            </w:pPr>
            <w:r>
              <w:t>0,08345</w:t>
            </w:r>
          </w:p>
        </w:tc>
      </w:tr>
      <w:tr w:rsidR="007C5C9A" w14:paraId="25334D1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E09591D" w14:textId="77777777" w:rsidR="007C5C9A" w:rsidRDefault="007C5C9A" w:rsidP="007C5C9A">
            <w:pPr>
              <w:pStyle w:val="a3"/>
            </w:pPr>
            <w:r>
              <w:t>57,17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7ACA499" w14:textId="77777777" w:rsidR="007C5C9A" w:rsidRDefault="007C5C9A" w:rsidP="007C5C9A">
            <w:pPr>
              <w:pStyle w:val="a3"/>
            </w:pPr>
            <w:r>
              <w:t>0,08478</w:t>
            </w:r>
          </w:p>
        </w:tc>
      </w:tr>
      <w:tr w:rsidR="007C5C9A" w14:paraId="23AE8DF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C22089C" w14:textId="77777777" w:rsidR="007C5C9A" w:rsidRDefault="007C5C9A" w:rsidP="007C5C9A">
            <w:pPr>
              <w:pStyle w:val="a3"/>
            </w:pPr>
            <w:r>
              <w:t>58,76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0B10F8F" w14:textId="77777777" w:rsidR="007C5C9A" w:rsidRDefault="007C5C9A" w:rsidP="007C5C9A">
            <w:pPr>
              <w:pStyle w:val="a3"/>
            </w:pPr>
            <w:r>
              <w:t>0,08605</w:t>
            </w:r>
          </w:p>
        </w:tc>
      </w:tr>
      <w:tr w:rsidR="007C5C9A" w14:paraId="4478948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A89B664" w14:textId="77777777" w:rsidR="007C5C9A" w:rsidRDefault="007C5C9A" w:rsidP="007C5C9A">
            <w:pPr>
              <w:pStyle w:val="a3"/>
            </w:pPr>
            <w:r>
              <w:t>60,31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027085D" w14:textId="77777777" w:rsidR="007C5C9A" w:rsidRDefault="007C5C9A" w:rsidP="007C5C9A">
            <w:pPr>
              <w:pStyle w:val="a3"/>
            </w:pPr>
            <w:r>
              <w:t>0,08728</w:t>
            </w:r>
          </w:p>
        </w:tc>
      </w:tr>
      <w:tr w:rsidR="007C5C9A" w14:paraId="5E84250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0E7CAF9" w14:textId="77777777" w:rsidR="007C5C9A" w:rsidRDefault="007C5C9A" w:rsidP="007C5C9A">
            <w:pPr>
              <w:pStyle w:val="a3"/>
            </w:pPr>
            <w:r>
              <w:t>61,83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762A5EC" w14:textId="77777777" w:rsidR="007C5C9A" w:rsidRDefault="007C5C9A" w:rsidP="007C5C9A">
            <w:pPr>
              <w:pStyle w:val="a3"/>
            </w:pPr>
            <w:r>
              <w:t>0,08846</w:t>
            </w:r>
          </w:p>
        </w:tc>
      </w:tr>
      <w:tr w:rsidR="007C5C9A" w14:paraId="289B24F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E8E4728" w14:textId="77777777" w:rsidR="007C5C9A" w:rsidRDefault="007C5C9A" w:rsidP="007C5C9A">
            <w:pPr>
              <w:pStyle w:val="a3"/>
            </w:pPr>
            <w:r>
              <w:t>63,3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34C7E6F" w14:textId="77777777" w:rsidR="007C5C9A" w:rsidRDefault="007C5C9A" w:rsidP="007C5C9A">
            <w:pPr>
              <w:pStyle w:val="a3"/>
            </w:pPr>
            <w:r>
              <w:t>0,08957</w:t>
            </w:r>
          </w:p>
        </w:tc>
      </w:tr>
      <w:tr w:rsidR="007C5C9A" w14:paraId="6AB49FA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2E5095E" w14:textId="77777777" w:rsidR="007C5C9A" w:rsidRDefault="007C5C9A" w:rsidP="007C5C9A">
            <w:pPr>
              <w:pStyle w:val="a3"/>
            </w:pPr>
            <w:r>
              <w:t>64,73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7A54780" w14:textId="77777777" w:rsidR="007C5C9A" w:rsidRDefault="007C5C9A" w:rsidP="007C5C9A">
            <w:pPr>
              <w:pStyle w:val="a3"/>
            </w:pPr>
            <w:r>
              <w:t>0,09064</w:t>
            </w:r>
          </w:p>
        </w:tc>
      </w:tr>
      <w:tr w:rsidR="007C5C9A" w14:paraId="11D6286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E5D1B83" w14:textId="77777777" w:rsidR="007C5C9A" w:rsidRDefault="007C5C9A" w:rsidP="007C5C9A">
            <w:pPr>
              <w:pStyle w:val="a3"/>
            </w:pPr>
            <w:r>
              <w:t>66,13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4F54EA0" w14:textId="77777777" w:rsidR="007C5C9A" w:rsidRDefault="007C5C9A" w:rsidP="007C5C9A">
            <w:pPr>
              <w:pStyle w:val="a3"/>
            </w:pPr>
            <w:r>
              <w:t>0,09164</w:t>
            </w:r>
          </w:p>
        </w:tc>
      </w:tr>
      <w:tr w:rsidR="007C5C9A" w14:paraId="6577712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FD85D1E" w14:textId="77777777" w:rsidR="007C5C9A" w:rsidRDefault="007C5C9A" w:rsidP="007C5C9A">
            <w:pPr>
              <w:pStyle w:val="a3"/>
            </w:pPr>
            <w:r>
              <w:t>67,48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A792B1B" w14:textId="77777777" w:rsidR="007C5C9A" w:rsidRDefault="007C5C9A" w:rsidP="007C5C9A">
            <w:pPr>
              <w:pStyle w:val="a3"/>
            </w:pPr>
            <w:r>
              <w:t>0,09258</w:t>
            </w:r>
          </w:p>
        </w:tc>
      </w:tr>
      <w:tr w:rsidR="007C5C9A" w14:paraId="74750E1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23D479A" w14:textId="77777777" w:rsidR="007C5C9A" w:rsidRDefault="007C5C9A" w:rsidP="007C5C9A">
            <w:pPr>
              <w:pStyle w:val="a3"/>
            </w:pPr>
            <w:r>
              <w:t>68,78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3F0B5A2" w14:textId="77777777" w:rsidR="007C5C9A" w:rsidRDefault="007C5C9A" w:rsidP="007C5C9A">
            <w:pPr>
              <w:pStyle w:val="a3"/>
            </w:pPr>
            <w:r>
              <w:t>0,09346</w:t>
            </w:r>
          </w:p>
        </w:tc>
      </w:tr>
      <w:tr w:rsidR="007C5C9A" w14:paraId="6173942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9ABA848" w14:textId="77777777" w:rsidR="007C5C9A" w:rsidRDefault="007C5C9A" w:rsidP="007C5C9A">
            <w:pPr>
              <w:pStyle w:val="a3"/>
            </w:pPr>
            <w:r>
              <w:t>70,05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963B715" w14:textId="77777777" w:rsidR="007C5C9A" w:rsidRDefault="007C5C9A" w:rsidP="007C5C9A">
            <w:pPr>
              <w:pStyle w:val="a3"/>
            </w:pPr>
            <w:r>
              <w:t>0,09428</w:t>
            </w:r>
          </w:p>
        </w:tc>
      </w:tr>
      <w:tr w:rsidR="007C5C9A" w14:paraId="7143D57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A0812E9" w14:textId="77777777" w:rsidR="007C5C9A" w:rsidRDefault="007C5C9A" w:rsidP="007C5C9A">
            <w:pPr>
              <w:pStyle w:val="a3"/>
            </w:pPr>
            <w:r>
              <w:t>71,27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2CA2D98" w14:textId="77777777" w:rsidR="007C5C9A" w:rsidRDefault="007C5C9A" w:rsidP="007C5C9A">
            <w:pPr>
              <w:pStyle w:val="a3"/>
            </w:pPr>
            <w:r>
              <w:t>0,09505</w:t>
            </w:r>
          </w:p>
        </w:tc>
      </w:tr>
      <w:tr w:rsidR="007C5C9A" w14:paraId="2CC6B2B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262223B" w14:textId="77777777" w:rsidR="007C5C9A" w:rsidRDefault="007C5C9A" w:rsidP="007C5C9A">
            <w:pPr>
              <w:pStyle w:val="a3"/>
            </w:pPr>
            <w:r>
              <w:t>72,46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9C81B29" w14:textId="77777777" w:rsidR="007C5C9A" w:rsidRDefault="007C5C9A" w:rsidP="007C5C9A">
            <w:pPr>
              <w:pStyle w:val="a3"/>
            </w:pPr>
            <w:r>
              <w:t>0,09577</w:t>
            </w:r>
          </w:p>
        </w:tc>
      </w:tr>
      <w:tr w:rsidR="007C5C9A" w14:paraId="4221071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DC1C5A7" w14:textId="77777777" w:rsidR="007C5C9A" w:rsidRDefault="007C5C9A" w:rsidP="007C5C9A">
            <w:pPr>
              <w:pStyle w:val="a3"/>
            </w:pPr>
            <w:r>
              <w:t>73,59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DC88EF4" w14:textId="77777777" w:rsidR="007C5C9A" w:rsidRDefault="007C5C9A" w:rsidP="007C5C9A">
            <w:pPr>
              <w:pStyle w:val="a3"/>
            </w:pPr>
            <w:r>
              <w:t>0,09643</w:t>
            </w:r>
          </w:p>
        </w:tc>
      </w:tr>
      <w:tr w:rsidR="007C5C9A" w14:paraId="231551B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819350E" w14:textId="77777777" w:rsidR="007C5C9A" w:rsidRDefault="007C5C9A" w:rsidP="007C5C9A">
            <w:pPr>
              <w:pStyle w:val="a3"/>
            </w:pPr>
            <w:r>
              <w:t>74,69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A1502B2" w14:textId="77777777" w:rsidR="007C5C9A" w:rsidRDefault="007C5C9A" w:rsidP="007C5C9A">
            <w:pPr>
              <w:pStyle w:val="a3"/>
            </w:pPr>
            <w:r>
              <w:t>0,09706</w:t>
            </w:r>
          </w:p>
        </w:tc>
      </w:tr>
      <w:tr w:rsidR="007C5C9A" w14:paraId="4CDF54C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3ED88CB" w14:textId="77777777" w:rsidR="007C5C9A" w:rsidRDefault="007C5C9A" w:rsidP="007C5C9A">
            <w:pPr>
              <w:pStyle w:val="a3"/>
            </w:pPr>
            <w:r>
              <w:t>75,74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AA59203" w14:textId="77777777" w:rsidR="007C5C9A" w:rsidRDefault="007C5C9A" w:rsidP="007C5C9A">
            <w:pPr>
              <w:pStyle w:val="a3"/>
            </w:pPr>
            <w:r>
              <w:t>0,09765</w:t>
            </w:r>
          </w:p>
        </w:tc>
      </w:tr>
      <w:tr w:rsidR="007C5C9A" w14:paraId="40F8C85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EC35DE2" w14:textId="77777777" w:rsidR="007C5C9A" w:rsidRDefault="007C5C9A" w:rsidP="007C5C9A">
            <w:pPr>
              <w:pStyle w:val="a3"/>
            </w:pPr>
            <w:r>
              <w:t>76,75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7F584EA" w14:textId="77777777" w:rsidR="007C5C9A" w:rsidRDefault="007C5C9A" w:rsidP="007C5C9A">
            <w:pPr>
              <w:pStyle w:val="a3"/>
            </w:pPr>
            <w:r>
              <w:t>0,09821</w:t>
            </w:r>
          </w:p>
        </w:tc>
      </w:tr>
      <w:tr w:rsidR="007C5C9A" w14:paraId="0490210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32BA34E" w14:textId="77777777" w:rsidR="007C5C9A" w:rsidRDefault="007C5C9A" w:rsidP="007C5C9A">
            <w:pPr>
              <w:pStyle w:val="a3"/>
            </w:pPr>
            <w:r>
              <w:t>77,71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C24A30D" w14:textId="77777777" w:rsidR="007C5C9A" w:rsidRDefault="007C5C9A" w:rsidP="007C5C9A">
            <w:pPr>
              <w:pStyle w:val="a3"/>
            </w:pPr>
            <w:r>
              <w:t>0,09874</w:t>
            </w:r>
          </w:p>
        </w:tc>
      </w:tr>
      <w:tr w:rsidR="007C5C9A" w14:paraId="2F9CED1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84F2A29" w14:textId="77777777" w:rsidR="007C5C9A" w:rsidRDefault="007C5C9A" w:rsidP="007C5C9A">
            <w:pPr>
              <w:pStyle w:val="a3"/>
            </w:pPr>
            <w:r>
              <w:t>78,63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01137F9" w14:textId="77777777" w:rsidR="007C5C9A" w:rsidRDefault="007C5C9A" w:rsidP="007C5C9A">
            <w:pPr>
              <w:pStyle w:val="a3"/>
            </w:pPr>
            <w:r>
              <w:t>0,09926</w:t>
            </w:r>
          </w:p>
        </w:tc>
      </w:tr>
      <w:tr w:rsidR="007C5C9A" w14:paraId="2F7E867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240C747" w14:textId="77777777" w:rsidR="007C5C9A" w:rsidRDefault="007C5C9A" w:rsidP="007C5C9A">
            <w:pPr>
              <w:pStyle w:val="a3"/>
            </w:pPr>
            <w:r>
              <w:t>79,5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A29C52F" w14:textId="77777777" w:rsidR="007C5C9A" w:rsidRDefault="007C5C9A" w:rsidP="007C5C9A">
            <w:pPr>
              <w:pStyle w:val="a3"/>
            </w:pPr>
            <w:r>
              <w:t>0,09975</w:t>
            </w:r>
          </w:p>
        </w:tc>
      </w:tr>
      <w:tr w:rsidR="007C5C9A" w14:paraId="108395F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3F9A71A" w14:textId="77777777" w:rsidR="007C5C9A" w:rsidRDefault="007C5C9A" w:rsidP="007C5C9A">
            <w:pPr>
              <w:pStyle w:val="a3"/>
            </w:pPr>
            <w:r>
              <w:t>80,33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B8C4D70" w14:textId="77777777" w:rsidR="007C5C9A" w:rsidRDefault="007C5C9A" w:rsidP="007C5C9A">
            <w:pPr>
              <w:pStyle w:val="a3"/>
            </w:pPr>
            <w:r>
              <w:t>0,1002</w:t>
            </w:r>
          </w:p>
        </w:tc>
      </w:tr>
      <w:tr w:rsidR="007C5C9A" w14:paraId="0A768E3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31DA549" w14:textId="77777777" w:rsidR="007C5C9A" w:rsidRDefault="007C5C9A" w:rsidP="007C5C9A">
            <w:pPr>
              <w:pStyle w:val="a3"/>
            </w:pPr>
            <w:r>
              <w:t>81,11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35AB8F6" w14:textId="77777777" w:rsidR="007C5C9A" w:rsidRDefault="007C5C9A" w:rsidP="007C5C9A">
            <w:pPr>
              <w:pStyle w:val="a3"/>
            </w:pPr>
            <w:r>
              <w:t>0,1007</w:t>
            </w:r>
          </w:p>
        </w:tc>
      </w:tr>
      <w:tr w:rsidR="007C5C9A" w14:paraId="042E5D0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13B579C" w14:textId="77777777" w:rsidR="007C5C9A" w:rsidRDefault="007C5C9A" w:rsidP="007C5C9A">
            <w:pPr>
              <w:pStyle w:val="a3"/>
            </w:pPr>
            <w:r>
              <w:t>81,85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C9CBDE8" w14:textId="77777777" w:rsidR="007C5C9A" w:rsidRDefault="007C5C9A" w:rsidP="007C5C9A">
            <w:pPr>
              <w:pStyle w:val="a3"/>
            </w:pPr>
            <w:r>
              <w:t>0,1011</w:t>
            </w:r>
          </w:p>
        </w:tc>
      </w:tr>
      <w:tr w:rsidR="007C5C9A" w14:paraId="50529BB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1B2A7A3" w14:textId="77777777" w:rsidR="007C5C9A" w:rsidRDefault="007C5C9A" w:rsidP="007C5C9A">
            <w:pPr>
              <w:pStyle w:val="a3"/>
            </w:pPr>
            <w:r>
              <w:t>82,53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DD5DB80" w14:textId="77777777" w:rsidR="007C5C9A" w:rsidRDefault="007C5C9A" w:rsidP="007C5C9A">
            <w:pPr>
              <w:pStyle w:val="a3"/>
            </w:pPr>
            <w:r>
              <w:t>0,1016</w:t>
            </w:r>
          </w:p>
        </w:tc>
      </w:tr>
      <w:tr w:rsidR="007C5C9A" w14:paraId="3C76507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C2B85C8" w14:textId="77777777" w:rsidR="007C5C9A" w:rsidRDefault="007C5C9A" w:rsidP="007C5C9A">
            <w:pPr>
              <w:pStyle w:val="a3"/>
            </w:pPr>
            <w:r>
              <w:t>83,17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CB81122" w14:textId="77777777" w:rsidR="007C5C9A" w:rsidRDefault="007C5C9A" w:rsidP="007C5C9A">
            <w:pPr>
              <w:pStyle w:val="a3"/>
            </w:pPr>
            <w:r>
              <w:t>0,102</w:t>
            </w:r>
          </w:p>
        </w:tc>
      </w:tr>
      <w:tr w:rsidR="007C5C9A" w14:paraId="36A9AED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1FAD774" w14:textId="77777777" w:rsidR="007C5C9A" w:rsidRDefault="007C5C9A" w:rsidP="007C5C9A">
            <w:pPr>
              <w:pStyle w:val="a3"/>
            </w:pPr>
            <w:r>
              <w:t>83,75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F284346" w14:textId="77777777" w:rsidR="007C5C9A" w:rsidRDefault="007C5C9A" w:rsidP="007C5C9A">
            <w:pPr>
              <w:pStyle w:val="a3"/>
            </w:pPr>
            <w:r>
              <w:t>0,1024</w:t>
            </w:r>
          </w:p>
        </w:tc>
      </w:tr>
      <w:tr w:rsidR="007C5C9A" w14:paraId="70E50C9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6A65DB5" w14:textId="77777777" w:rsidR="007C5C9A" w:rsidRDefault="007C5C9A" w:rsidP="007C5C9A">
            <w:pPr>
              <w:pStyle w:val="a3"/>
            </w:pPr>
            <w:r>
              <w:t>84,29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765A12C" w14:textId="77777777" w:rsidR="007C5C9A" w:rsidRDefault="007C5C9A" w:rsidP="007C5C9A">
            <w:pPr>
              <w:pStyle w:val="a3"/>
            </w:pPr>
            <w:r>
              <w:t>0,1027</w:t>
            </w:r>
          </w:p>
        </w:tc>
      </w:tr>
      <w:tr w:rsidR="007C5C9A" w14:paraId="3E7EFE1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E2012FC" w14:textId="77777777" w:rsidR="007C5C9A" w:rsidRDefault="007C5C9A" w:rsidP="007C5C9A">
            <w:pPr>
              <w:pStyle w:val="a3"/>
            </w:pPr>
            <w:r>
              <w:t>84,77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F850E36" w14:textId="77777777" w:rsidR="007C5C9A" w:rsidRDefault="007C5C9A" w:rsidP="007C5C9A">
            <w:pPr>
              <w:pStyle w:val="a3"/>
            </w:pPr>
            <w:r>
              <w:t>0,103</w:t>
            </w:r>
          </w:p>
        </w:tc>
      </w:tr>
      <w:tr w:rsidR="007C5C9A" w14:paraId="51A79F8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8E69558" w14:textId="77777777" w:rsidR="007C5C9A" w:rsidRDefault="007C5C9A" w:rsidP="007C5C9A">
            <w:pPr>
              <w:pStyle w:val="a3"/>
            </w:pPr>
            <w:r>
              <w:t>85,2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0FC1468" w14:textId="77777777" w:rsidR="007C5C9A" w:rsidRDefault="007C5C9A" w:rsidP="007C5C9A">
            <w:pPr>
              <w:pStyle w:val="a3"/>
            </w:pPr>
            <w:r>
              <w:t>0,1033</w:t>
            </w:r>
          </w:p>
        </w:tc>
      </w:tr>
      <w:tr w:rsidR="007C5C9A" w14:paraId="7EF0FF5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6A04F18" w14:textId="77777777" w:rsidR="007C5C9A" w:rsidRDefault="007C5C9A" w:rsidP="007C5C9A">
            <w:pPr>
              <w:pStyle w:val="a3"/>
            </w:pPr>
            <w:r>
              <w:t>85,57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F071D03" w14:textId="77777777" w:rsidR="007C5C9A" w:rsidRDefault="007C5C9A" w:rsidP="007C5C9A">
            <w:pPr>
              <w:pStyle w:val="a3"/>
            </w:pPr>
            <w:r>
              <w:t>0,1035</w:t>
            </w:r>
          </w:p>
        </w:tc>
      </w:tr>
      <w:tr w:rsidR="007C5C9A" w14:paraId="1309795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E81759D" w14:textId="77777777" w:rsidR="007C5C9A" w:rsidRDefault="007C5C9A" w:rsidP="007C5C9A">
            <w:pPr>
              <w:pStyle w:val="a3"/>
            </w:pPr>
            <w:r>
              <w:t>85,9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789F85A" w14:textId="77777777" w:rsidR="007C5C9A" w:rsidRDefault="007C5C9A" w:rsidP="007C5C9A">
            <w:pPr>
              <w:pStyle w:val="a3"/>
            </w:pPr>
            <w:r>
              <w:t>0,1036</w:t>
            </w:r>
          </w:p>
        </w:tc>
      </w:tr>
      <w:tr w:rsidR="007C5C9A" w14:paraId="758F898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D803CD1" w14:textId="77777777" w:rsidR="007C5C9A" w:rsidRDefault="007C5C9A" w:rsidP="007C5C9A">
            <w:pPr>
              <w:pStyle w:val="a3"/>
            </w:pPr>
            <w:r>
              <w:t>86,17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BAA0BB2" w14:textId="77777777" w:rsidR="007C5C9A" w:rsidRDefault="007C5C9A" w:rsidP="007C5C9A">
            <w:pPr>
              <w:pStyle w:val="a3"/>
            </w:pPr>
            <w:r>
              <w:t>0,1037</w:t>
            </w:r>
          </w:p>
        </w:tc>
      </w:tr>
      <w:tr w:rsidR="007C5C9A" w14:paraId="77FCD3D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E9CB0A1" w14:textId="77777777" w:rsidR="007C5C9A" w:rsidRDefault="007C5C9A" w:rsidP="007C5C9A">
            <w:pPr>
              <w:pStyle w:val="a3"/>
            </w:pPr>
            <w:r>
              <w:t>86,38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C30D232" w14:textId="77777777" w:rsidR="007C5C9A" w:rsidRDefault="007C5C9A" w:rsidP="007C5C9A">
            <w:pPr>
              <w:pStyle w:val="a3"/>
            </w:pPr>
            <w:r>
              <w:t>0,1038</w:t>
            </w:r>
          </w:p>
        </w:tc>
      </w:tr>
      <w:tr w:rsidR="007C5C9A" w14:paraId="30BF645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9575C09" w14:textId="77777777" w:rsidR="007C5C9A" w:rsidRDefault="007C5C9A" w:rsidP="007C5C9A">
            <w:pPr>
              <w:pStyle w:val="a3"/>
            </w:pPr>
            <w:r>
              <w:t>86,54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7728E06" w14:textId="77777777" w:rsidR="007C5C9A" w:rsidRDefault="007C5C9A" w:rsidP="007C5C9A">
            <w:pPr>
              <w:pStyle w:val="a3"/>
            </w:pPr>
            <w:r>
              <w:t>0,1038</w:t>
            </w:r>
          </w:p>
        </w:tc>
      </w:tr>
      <w:tr w:rsidR="007C5C9A" w14:paraId="5D2CA86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978D6CA" w14:textId="77777777" w:rsidR="007C5C9A" w:rsidRDefault="007C5C9A" w:rsidP="007C5C9A">
            <w:pPr>
              <w:pStyle w:val="a3"/>
            </w:pPr>
            <w:r>
              <w:t>86,65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BD4C8EA" w14:textId="77777777" w:rsidR="007C5C9A" w:rsidRDefault="007C5C9A" w:rsidP="007C5C9A">
            <w:pPr>
              <w:pStyle w:val="a3"/>
            </w:pPr>
            <w:r>
              <w:t>0,1037</w:t>
            </w:r>
          </w:p>
        </w:tc>
      </w:tr>
      <w:tr w:rsidR="007C5C9A" w14:paraId="53C1462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5463B56" w14:textId="77777777" w:rsidR="007C5C9A" w:rsidRDefault="007C5C9A" w:rsidP="007C5C9A">
            <w:pPr>
              <w:pStyle w:val="a3"/>
            </w:pPr>
            <w:r>
              <w:t>86,7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25F0EA2" w14:textId="77777777" w:rsidR="007C5C9A" w:rsidRDefault="007C5C9A" w:rsidP="007C5C9A">
            <w:pPr>
              <w:pStyle w:val="a3"/>
            </w:pPr>
            <w:r>
              <w:t>0,1035</w:t>
            </w:r>
          </w:p>
        </w:tc>
      </w:tr>
      <w:tr w:rsidR="007C5C9A" w14:paraId="72F91ED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8AC1B55" w14:textId="77777777" w:rsidR="007C5C9A" w:rsidRDefault="007C5C9A" w:rsidP="007C5C9A">
            <w:pPr>
              <w:pStyle w:val="a3"/>
            </w:pPr>
            <w:r>
              <w:t>86,7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DA16053" w14:textId="77777777" w:rsidR="007C5C9A" w:rsidRDefault="007C5C9A" w:rsidP="007C5C9A">
            <w:pPr>
              <w:pStyle w:val="a3"/>
            </w:pPr>
            <w:r>
              <w:t>0,1033</w:t>
            </w:r>
          </w:p>
        </w:tc>
      </w:tr>
      <w:tr w:rsidR="007C5C9A" w14:paraId="56CBAF3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A207A37" w14:textId="77777777" w:rsidR="007C5C9A" w:rsidRDefault="007C5C9A" w:rsidP="007C5C9A">
            <w:pPr>
              <w:pStyle w:val="a3"/>
            </w:pPr>
            <w:r>
              <w:t>86,65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AFD69AC" w14:textId="77777777" w:rsidR="007C5C9A" w:rsidRDefault="007C5C9A" w:rsidP="007C5C9A">
            <w:pPr>
              <w:pStyle w:val="a3"/>
            </w:pPr>
            <w:r>
              <w:t>0,1031</w:t>
            </w:r>
          </w:p>
        </w:tc>
      </w:tr>
      <w:tr w:rsidR="007C5C9A" w14:paraId="74C9826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F0DD8F9" w14:textId="77777777" w:rsidR="007C5C9A" w:rsidRDefault="007C5C9A" w:rsidP="007C5C9A">
            <w:pPr>
              <w:pStyle w:val="a3"/>
            </w:pPr>
            <w:r>
              <w:t>86,55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149BC4C" w14:textId="77777777" w:rsidR="007C5C9A" w:rsidRDefault="007C5C9A" w:rsidP="007C5C9A">
            <w:pPr>
              <w:pStyle w:val="a3"/>
            </w:pPr>
            <w:r>
              <w:t>0,1028</w:t>
            </w:r>
          </w:p>
        </w:tc>
      </w:tr>
      <w:tr w:rsidR="007C5C9A" w14:paraId="09424FD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19C9E9A" w14:textId="77777777" w:rsidR="007C5C9A" w:rsidRDefault="007C5C9A" w:rsidP="007C5C9A">
            <w:pPr>
              <w:pStyle w:val="a3"/>
            </w:pPr>
            <w:r>
              <w:t>86,39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07D7D72" w14:textId="77777777" w:rsidR="007C5C9A" w:rsidRDefault="007C5C9A" w:rsidP="007C5C9A">
            <w:pPr>
              <w:pStyle w:val="a3"/>
            </w:pPr>
            <w:r>
              <w:t>0,1024</w:t>
            </w:r>
          </w:p>
        </w:tc>
      </w:tr>
      <w:tr w:rsidR="007C5C9A" w14:paraId="319BA62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FFE95C5" w14:textId="77777777" w:rsidR="007C5C9A" w:rsidRDefault="007C5C9A" w:rsidP="007C5C9A">
            <w:pPr>
              <w:pStyle w:val="a3"/>
            </w:pPr>
            <w:r>
              <w:t>86,19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4C48127" w14:textId="77777777" w:rsidR="007C5C9A" w:rsidRDefault="007C5C9A" w:rsidP="007C5C9A">
            <w:pPr>
              <w:pStyle w:val="a3"/>
            </w:pPr>
            <w:r>
              <w:t>0,102</w:t>
            </w:r>
          </w:p>
        </w:tc>
      </w:tr>
      <w:tr w:rsidR="007C5C9A" w14:paraId="47B3654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B424970" w14:textId="77777777" w:rsidR="007C5C9A" w:rsidRDefault="007C5C9A" w:rsidP="007C5C9A">
            <w:pPr>
              <w:pStyle w:val="a3"/>
            </w:pPr>
            <w:r>
              <w:t>85,93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9081FA8" w14:textId="77777777" w:rsidR="007C5C9A" w:rsidRDefault="007C5C9A" w:rsidP="007C5C9A">
            <w:pPr>
              <w:pStyle w:val="a3"/>
            </w:pPr>
            <w:r>
              <w:t>0,1015</w:t>
            </w:r>
          </w:p>
        </w:tc>
      </w:tr>
      <w:tr w:rsidR="007C5C9A" w14:paraId="4A91F90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841D26D" w14:textId="77777777" w:rsidR="007C5C9A" w:rsidRDefault="007C5C9A" w:rsidP="007C5C9A">
            <w:pPr>
              <w:pStyle w:val="a3"/>
            </w:pPr>
            <w:r>
              <w:t>85,62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03273D2" w14:textId="77777777" w:rsidR="007C5C9A" w:rsidRDefault="007C5C9A" w:rsidP="007C5C9A">
            <w:pPr>
              <w:pStyle w:val="a3"/>
            </w:pPr>
            <w:r>
              <w:t>0,101</w:t>
            </w:r>
          </w:p>
        </w:tc>
      </w:tr>
      <w:tr w:rsidR="007C5C9A" w14:paraId="2D466A7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D0C9003" w14:textId="77777777" w:rsidR="007C5C9A" w:rsidRDefault="007C5C9A" w:rsidP="007C5C9A">
            <w:pPr>
              <w:pStyle w:val="a3"/>
            </w:pPr>
            <w:r>
              <w:t>85,27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5FD9B95" w14:textId="77777777" w:rsidR="007C5C9A" w:rsidRDefault="007C5C9A" w:rsidP="007C5C9A">
            <w:pPr>
              <w:pStyle w:val="a3"/>
            </w:pPr>
            <w:r>
              <w:t>0,1004</w:t>
            </w:r>
          </w:p>
        </w:tc>
      </w:tr>
      <w:tr w:rsidR="007C5C9A" w14:paraId="3BF60A5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16F07B7" w14:textId="77777777" w:rsidR="007C5C9A" w:rsidRDefault="007C5C9A" w:rsidP="007C5C9A">
            <w:pPr>
              <w:pStyle w:val="a3"/>
            </w:pPr>
            <w:r>
              <w:t>84,86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B87989A" w14:textId="77777777" w:rsidR="007C5C9A" w:rsidRDefault="007C5C9A" w:rsidP="007C5C9A">
            <w:pPr>
              <w:pStyle w:val="a3"/>
            </w:pPr>
            <w:r>
              <w:t>0,09983</w:t>
            </w:r>
          </w:p>
        </w:tc>
      </w:tr>
      <w:tr w:rsidR="007C5C9A" w14:paraId="4848649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8F85C86" w14:textId="77777777" w:rsidR="007C5C9A" w:rsidRDefault="007C5C9A" w:rsidP="007C5C9A">
            <w:pPr>
              <w:pStyle w:val="a3"/>
            </w:pPr>
            <w:r>
              <w:t>84,41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B0274D2" w14:textId="77777777" w:rsidR="007C5C9A" w:rsidRDefault="007C5C9A" w:rsidP="007C5C9A">
            <w:pPr>
              <w:pStyle w:val="a3"/>
            </w:pPr>
            <w:r>
              <w:t>0,09915</w:t>
            </w:r>
          </w:p>
        </w:tc>
      </w:tr>
      <w:tr w:rsidR="007C5C9A" w14:paraId="415302C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C47FFED" w14:textId="77777777" w:rsidR="007C5C9A" w:rsidRDefault="007C5C9A" w:rsidP="007C5C9A">
            <w:pPr>
              <w:pStyle w:val="a3"/>
            </w:pPr>
            <w:r>
              <w:t>83,91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131DF5F" w14:textId="77777777" w:rsidR="007C5C9A" w:rsidRDefault="007C5C9A" w:rsidP="007C5C9A">
            <w:pPr>
              <w:pStyle w:val="a3"/>
            </w:pPr>
            <w:r>
              <w:t>0,09841</w:t>
            </w:r>
          </w:p>
        </w:tc>
      </w:tr>
      <w:tr w:rsidR="007C5C9A" w14:paraId="450EBD5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89F2A4C" w14:textId="77777777" w:rsidR="007C5C9A" w:rsidRDefault="007C5C9A" w:rsidP="007C5C9A">
            <w:pPr>
              <w:pStyle w:val="a3"/>
            </w:pPr>
            <w:r>
              <w:t>83,36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D266572" w14:textId="77777777" w:rsidR="007C5C9A" w:rsidRDefault="007C5C9A" w:rsidP="007C5C9A">
            <w:pPr>
              <w:pStyle w:val="a3"/>
            </w:pPr>
            <w:r>
              <w:t>0,09759</w:t>
            </w:r>
          </w:p>
        </w:tc>
      </w:tr>
      <w:tr w:rsidR="007C5C9A" w14:paraId="2C2C1D6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181FD2E" w14:textId="77777777" w:rsidR="007C5C9A" w:rsidRDefault="007C5C9A" w:rsidP="007C5C9A">
            <w:pPr>
              <w:pStyle w:val="a3"/>
            </w:pPr>
            <w:r>
              <w:t>82,76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2DABA5B" w14:textId="77777777" w:rsidR="007C5C9A" w:rsidRDefault="007C5C9A" w:rsidP="007C5C9A">
            <w:pPr>
              <w:pStyle w:val="a3"/>
            </w:pPr>
            <w:r>
              <w:t>0,09671</w:t>
            </w:r>
          </w:p>
        </w:tc>
      </w:tr>
      <w:tr w:rsidR="007C5C9A" w14:paraId="2E13FD6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3720623" w14:textId="77777777" w:rsidR="007C5C9A" w:rsidRDefault="007C5C9A" w:rsidP="007C5C9A">
            <w:pPr>
              <w:pStyle w:val="a3"/>
            </w:pPr>
            <w:r>
              <w:t>82,12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8624C40" w14:textId="77777777" w:rsidR="007C5C9A" w:rsidRDefault="007C5C9A" w:rsidP="007C5C9A">
            <w:pPr>
              <w:pStyle w:val="a3"/>
            </w:pPr>
            <w:r>
              <w:t>0,09574</w:t>
            </w:r>
          </w:p>
        </w:tc>
      </w:tr>
      <w:tr w:rsidR="007C5C9A" w14:paraId="1372FAA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FEE380E" w14:textId="77777777" w:rsidR="007C5C9A" w:rsidRDefault="007C5C9A" w:rsidP="007C5C9A">
            <w:pPr>
              <w:pStyle w:val="a3"/>
            </w:pPr>
            <w:r>
              <w:t>81,42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0E95BCA" w14:textId="77777777" w:rsidR="007C5C9A" w:rsidRDefault="007C5C9A" w:rsidP="007C5C9A">
            <w:pPr>
              <w:pStyle w:val="a3"/>
            </w:pPr>
            <w:r>
              <w:t>0,09468</w:t>
            </w:r>
          </w:p>
        </w:tc>
      </w:tr>
      <w:tr w:rsidR="007C5C9A" w14:paraId="1D265B6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D076B5B" w14:textId="77777777" w:rsidR="007C5C9A" w:rsidRDefault="007C5C9A" w:rsidP="007C5C9A">
            <w:pPr>
              <w:pStyle w:val="a3"/>
            </w:pPr>
            <w:r>
              <w:t>80,68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0AE635A" w14:textId="77777777" w:rsidR="007C5C9A" w:rsidRDefault="007C5C9A" w:rsidP="007C5C9A">
            <w:pPr>
              <w:pStyle w:val="a3"/>
            </w:pPr>
            <w:r>
              <w:t>0,09354</w:t>
            </w:r>
          </w:p>
        </w:tc>
      </w:tr>
      <w:tr w:rsidR="007C5C9A" w14:paraId="0A90BCC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38D1A84" w14:textId="77777777" w:rsidR="007C5C9A" w:rsidRDefault="007C5C9A" w:rsidP="007C5C9A">
            <w:pPr>
              <w:pStyle w:val="a3"/>
            </w:pPr>
            <w:r>
              <w:t>79,88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73F1837" w14:textId="77777777" w:rsidR="007C5C9A" w:rsidRDefault="007C5C9A" w:rsidP="007C5C9A">
            <w:pPr>
              <w:pStyle w:val="a3"/>
            </w:pPr>
            <w:r>
              <w:t>0,0923</w:t>
            </w:r>
          </w:p>
        </w:tc>
      </w:tr>
      <w:tr w:rsidR="007C5C9A" w14:paraId="09BBC74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DA75DCF" w14:textId="77777777" w:rsidR="007C5C9A" w:rsidRDefault="007C5C9A" w:rsidP="007C5C9A">
            <w:pPr>
              <w:pStyle w:val="a3"/>
            </w:pPr>
            <w:r>
              <w:t>79,04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8C6B287" w14:textId="77777777" w:rsidR="007C5C9A" w:rsidRDefault="007C5C9A" w:rsidP="007C5C9A">
            <w:pPr>
              <w:pStyle w:val="a3"/>
            </w:pPr>
            <w:r>
              <w:t>0,09097</w:t>
            </w:r>
          </w:p>
        </w:tc>
      </w:tr>
      <w:tr w:rsidR="007C5C9A" w14:paraId="11A19CB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3D8A74B" w14:textId="77777777" w:rsidR="007C5C9A" w:rsidRDefault="007C5C9A" w:rsidP="007C5C9A">
            <w:pPr>
              <w:pStyle w:val="a3"/>
            </w:pPr>
            <w:r>
              <w:t>78,14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9969A13" w14:textId="77777777" w:rsidR="007C5C9A" w:rsidRDefault="007C5C9A" w:rsidP="007C5C9A">
            <w:pPr>
              <w:pStyle w:val="a3"/>
            </w:pPr>
            <w:r>
              <w:t>0,08955</w:t>
            </w:r>
          </w:p>
        </w:tc>
      </w:tr>
      <w:tr w:rsidR="007C5C9A" w14:paraId="46BE5D9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0064C8A" w14:textId="77777777" w:rsidR="007C5C9A" w:rsidRDefault="007C5C9A" w:rsidP="007C5C9A">
            <w:pPr>
              <w:pStyle w:val="a3"/>
            </w:pPr>
            <w:r>
              <w:t>77,2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CB2E9C2" w14:textId="77777777" w:rsidR="007C5C9A" w:rsidRDefault="007C5C9A" w:rsidP="007C5C9A">
            <w:pPr>
              <w:pStyle w:val="a3"/>
            </w:pPr>
            <w:r>
              <w:t>0,08803</w:t>
            </w:r>
          </w:p>
        </w:tc>
      </w:tr>
      <w:tr w:rsidR="007C5C9A" w14:paraId="492058E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01A48FE" w14:textId="77777777" w:rsidR="007C5C9A" w:rsidRDefault="007C5C9A" w:rsidP="007C5C9A">
            <w:pPr>
              <w:pStyle w:val="a3"/>
            </w:pPr>
            <w:r>
              <w:t>76,2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B6EEA53" w14:textId="77777777" w:rsidR="007C5C9A" w:rsidRDefault="007C5C9A" w:rsidP="007C5C9A">
            <w:pPr>
              <w:pStyle w:val="a3"/>
            </w:pPr>
            <w:r>
              <w:t>0,08643</w:t>
            </w:r>
          </w:p>
        </w:tc>
      </w:tr>
      <w:tr w:rsidR="007C5C9A" w14:paraId="40CD0A8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8FE8AB3" w14:textId="77777777" w:rsidR="007C5C9A" w:rsidRDefault="007C5C9A" w:rsidP="007C5C9A">
            <w:pPr>
              <w:pStyle w:val="a3"/>
            </w:pPr>
            <w:r>
              <w:t>75,16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81BE27F" w14:textId="77777777" w:rsidR="007C5C9A" w:rsidRDefault="007C5C9A" w:rsidP="007C5C9A">
            <w:pPr>
              <w:pStyle w:val="a3"/>
            </w:pPr>
            <w:r>
              <w:t>0,08474</w:t>
            </w:r>
          </w:p>
        </w:tc>
      </w:tr>
      <w:tr w:rsidR="007C5C9A" w14:paraId="25EC3ED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5191E68" w14:textId="77777777" w:rsidR="007C5C9A" w:rsidRDefault="007C5C9A" w:rsidP="007C5C9A">
            <w:pPr>
              <w:pStyle w:val="a3"/>
            </w:pPr>
            <w:r>
              <w:t>74,06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FB034F3" w14:textId="77777777" w:rsidR="007C5C9A" w:rsidRDefault="007C5C9A" w:rsidP="007C5C9A">
            <w:pPr>
              <w:pStyle w:val="a3"/>
            </w:pPr>
            <w:r>
              <w:t>0,08298</w:t>
            </w:r>
          </w:p>
        </w:tc>
      </w:tr>
      <w:tr w:rsidR="007C5C9A" w14:paraId="4FBB358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332D188" w14:textId="77777777" w:rsidR="007C5C9A" w:rsidRDefault="007C5C9A" w:rsidP="007C5C9A">
            <w:pPr>
              <w:pStyle w:val="a3"/>
            </w:pPr>
            <w:r>
              <w:t>72,92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F9D470A" w14:textId="77777777" w:rsidR="007C5C9A" w:rsidRDefault="007C5C9A" w:rsidP="007C5C9A">
            <w:pPr>
              <w:pStyle w:val="a3"/>
            </w:pPr>
            <w:r>
              <w:t>0,08114</w:t>
            </w:r>
          </w:p>
        </w:tc>
      </w:tr>
      <w:tr w:rsidR="007C5C9A" w14:paraId="334C521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C026A37" w14:textId="77777777" w:rsidR="007C5C9A" w:rsidRDefault="007C5C9A" w:rsidP="007C5C9A">
            <w:pPr>
              <w:pStyle w:val="a3"/>
            </w:pPr>
            <w:r>
              <w:t>71,74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3B1B3D1" w14:textId="77777777" w:rsidR="007C5C9A" w:rsidRDefault="007C5C9A" w:rsidP="007C5C9A">
            <w:pPr>
              <w:pStyle w:val="a3"/>
            </w:pPr>
            <w:r>
              <w:t>0,07924</w:t>
            </w:r>
          </w:p>
        </w:tc>
      </w:tr>
      <w:tr w:rsidR="007C5C9A" w14:paraId="487A4E2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1F5E4D2" w14:textId="77777777" w:rsidR="007C5C9A" w:rsidRDefault="007C5C9A" w:rsidP="007C5C9A">
            <w:pPr>
              <w:pStyle w:val="a3"/>
            </w:pPr>
            <w:r>
              <w:t>70,5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1580310" w14:textId="77777777" w:rsidR="007C5C9A" w:rsidRDefault="007C5C9A" w:rsidP="007C5C9A">
            <w:pPr>
              <w:pStyle w:val="a3"/>
            </w:pPr>
            <w:r>
              <w:t>0,07728</w:t>
            </w:r>
          </w:p>
        </w:tc>
      </w:tr>
      <w:tr w:rsidR="007C5C9A" w14:paraId="1F38FDF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71644F5" w14:textId="77777777" w:rsidR="007C5C9A" w:rsidRDefault="007C5C9A" w:rsidP="007C5C9A">
            <w:pPr>
              <w:pStyle w:val="a3"/>
            </w:pPr>
            <w:r>
              <w:t>69,23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C602359" w14:textId="77777777" w:rsidR="007C5C9A" w:rsidRDefault="007C5C9A" w:rsidP="007C5C9A">
            <w:pPr>
              <w:pStyle w:val="a3"/>
            </w:pPr>
            <w:r>
              <w:t>0,07527</w:t>
            </w:r>
          </w:p>
        </w:tc>
      </w:tr>
      <w:tr w:rsidR="007C5C9A" w14:paraId="6AC75D1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8732D57" w14:textId="77777777" w:rsidR="007C5C9A" w:rsidRDefault="007C5C9A" w:rsidP="007C5C9A">
            <w:pPr>
              <w:pStyle w:val="a3"/>
            </w:pPr>
            <w:r>
              <w:t>67,91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59F492F" w14:textId="77777777" w:rsidR="007C5C9A" w:rsidRDefault="007C5C9A" w:rsidP="007C5C9A">
            <w:pPr>
              <w:pStyle w:val="a3"/>
            </w:pPr>
            <w:r>
              <w:t>0,07321</w:t>
            </w:r>
          </w:p>
        </w:tc>
      </w:tr>
      <w:tr w:rsidR="007C5C9A" w14:paraId="46B86A7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D4B7DCA" w14:textId="77777777" w:rsidR="007C5C9A" w:rsidRDefault="007C5C9A" w:rsidP="007C5C9A">
            <w:pPr>
              <w:pStyle w:val="a3"/>
            </w:pPr>
            <w:r>
              <w:t>66,55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425BC5F" w14:textId="77777777" w:rsidR="007C5C9A" w:rsidRDefault="007C5C9A" w:rsidP="007C5C9A">
            <w:pPr>
              <w:pStyle w:val="a3"/>
            </w:pPr>
            <w:r>
              <w:t>0,07111</w:t>
            </w:r>
          </w:p>
        </w:tc>
      </w:tr>
      <w:tr w:rsidR="007C5C9A" w14:paraId="70FD4D4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BD85A67" w14:textId="77777777" w:rsidR="007C5C9A" w:rsidRDefault="007C5C9A" w:rsidP="007C5C9A">
            <w:pPr>
              <w:pStyle w:val="a3"/>
            </w:pPr>
            <w:r>
              <w:t>65,15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610E3BB" w14:textId="77777777" w:rsidR="007C5C9A" w:rsidRDefault="007C5C9A" w:rsidP="007C5C9A">
            <w:pPr>
              <w:pStyle w:val="a3"/>
            </w:pPr>
            <w:r>
              <w:t>0,06897</w:t>
            </w:r>
          </w:p>
        </w:tc>
      </w:tr>
      <w:tr w:rsidR="007C5C9A" w14:paraId="2143B39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089AC07" w14:textId="77777777" w:rsidR="007C5C9A" w:rsidRDefault="007C5C9A" w:rsidP="007C5C9A">
            <w:pPr>
              <w:pStyle w:val="a3"/>
            </w:pPr>
            <w:r>
              <w:t>63,72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C99544B" w14:textId="77777777" w:rsidR="007C5C9A" w:rsidRDefault="007C5C9A" w:rsidP="007C5C9A">
            <w:pPr>
              <w:pStyle w:val="a3"/>
            </w:pPr>
            <w:r>
              <w:t>0,0668</w:t>
            </w:r>
          </w:p>
        </w:tc>
      </w:tr>
      <w:tr w:rsidR="007C5C9A" w14:paraId="3BD1B91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D4D6286" w14:textId="77777777" w:rsidR="007C5C9A" w:rsidRDefault="007C5C9A" w:rsidP="007C5C9A">
            <w:pPr>
              <w:pStyle w:val="a3"/>
            </w:pPr>
            <w:r>
              <w:t>62,25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CC99122" w14:textId="77777777" w:rsidR="007C5C9A" w:rsidRDefault="007C5C9A" w:rsidP="007C5C9A">
            <w:pPr>
              <w:pStyle w:val="a3"/>
            </w:pPr>
            <w:r>
              <w:t>0,06458</w:t>
            </w:r>
          </w:p>
        </w:tc>
      </w:tr>
      <w:tr w:rsidR="007C5C9A" w14:paraId="3C2B05C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7B77FB9" w14:textId="77777777" w:rsidR="007C5C9A" w:rsidRDefault="007C5C9A" w:rsidP="007C5C9A">
            <w:pPr>
              <w:pStyle w:val="a3"/>
            </w:pPr>
            <w:r>
              <w:t>60,74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5ABD584" w14:textId="77777777" w:rsidR="007C5C9A" w:rsidRDefault="007C5C9A" w:rsidP="007C5C9A">
            <w:pPr>
              <w:pStyle w:val="a3"/>
            </w:pPr>
            <w:r>
              <w:t>0,06234</w:t>
            </w:r>
          </w:p>
        </w:tc>
      </w:tr>
      <w:tr w:rsidR="007C5C9A" w14:paraId="727069A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989F23E" w14:textId="77777777" w:rsidR="007C5C9A" w:rsidRDefault="007C5C9A" w:rsidP="007C5C9A">
            <w:pPr>
              <w:pStyle w:val="a3"/>
            </w:pPr>
            <w:r>
              <w:t>59,2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C1F28E4" w14:textId="77777777" w:rsidR="007C5C9A" w:rsidRDefault="007C5C9A" w:rsidP="007C5C9A">
            <w:pPr>
              <w:pStyle w:val="a3"/>
            </w:pPr>
            <w:r>
              <w:t>0,06005</w:t>
            </w:r>
          </w:p>
        </w:tc>
      </w:tr>
      <w:tr w:rsidR="007C5C9A" w14:paraId="7103241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D92EA30" w14:textId="77777777" w:rsidR="007C5C9A" w:rsidRDefault="007C5C9A" w:rsidP="007C5C9A">
            <w:pPr>
              <w:pStyle w:val="a3"/>
            </w:pPr>
            <w:r>
              <w:t>57,63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82F1345" w14:textId="77777777" w:rsidR="007C5C9A" w:rsidRDefault="007C5C9A" w:rsidP="007C5C9A">
            <w:pPr>
              <w:pStyle w:val="a3"/>
            </w:pPr>
            <w:r>
              <w:t>0,05773</w:t>
            </w:r>
          </w:p>
        </w:tc>
      </w:tr>
      <w:tr w:rsidR="007C5C9A" w14:paraId="23BBE40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08D7BE0" w14:textId="77777777" w:rsidR="007C5C9A" w:rsidRDefault="007C5C9A" w:rsidP="007C5C9A">
            <w:pPr>
              <w:pStyle w:val="a3"/>
            </w:pPr>
            <w:r>
              <w:t>56,03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ED60648" w14:textId="77777777" w:rsidR="007C5C9A" w:rsidRDefault="007C5C9A" w:rsidP="007C5C9A">
            <w:pPr>
              <w:pStyle w:val="a3"/>
            </w:pPr>
            <w:r>
              <w:t>0,05536</w:t>
            </w:r>
          </w:p>
        </w:tc>
      </w:tr>
      <w:tr w:rsidR="007C5C9A" w14:paraId="68EC0E9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A28B623" w14:textId="77777777" w:rsidR="007C5C9A" w:rsidRDefault="007C5C9A" w:rsidP="007C5C9A">
            <w:pPr>
              <w:pStyle w:val="a3"/>
            </w:pPr>
            <w:r>
              <w:t>54,39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6E060BE" w14:textId="77777777" w:rsidR="007C5C9A" w:rsidRDefault="007C5C9A" w:rsidP="007C5C9A">
            <w:pPr>
              <w:pStyle w:val="a3"/>
            </w:pPr>
            <w:r>
              <w:t>0,05296</w:t>
            </w:r>
          </w:p>
        </w:tc>
      </w:tr>
      <w:tr w:rsidR="007C5C9A" w14:paraId="76663FC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2F8D88D" w14:textId="77777777" w:rsidR="007C5C9A" w:rsidRDefault="007C5C9A" w:rsidP="007C5C9A">
            <w:pPr>
              <w:pStyle w:val="a3"/>
            </w:pPr>
            <w:r>
              <w:t>52,72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F987250" w14:textId="77777777" w:rsidR="007C5C9A" w:rsidRDefault="007C5C9A" w:rsidP="007C5C9A">
            <w:pPr>
              <w:pStyle w:val="a3"/>
            </w:pPr>
            <w:r>
              <w:t>0,05052</w:t>
            </w:r>
          </w:p>
        </w:tc>
      </w:tr>
      <w:tr w:rsidR="007C5C9A" w14:paraId="29D024F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BA99188" w14:textId="77777777" w:rsidR="007C5C9A" w:rsidRDefault="007C5C9A" w:rsidP="007C5C9A">
            <w:pPr>
              <w:pStyle w:val="a3"/>
            </w:pPr>
            <w:r>
              <w:t>51,03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340D8F6" w14:textId="77777777" w:rsidR="007C5C9A" w:rsidRDefault="007C5C9A" w:rsidP="007C5C9A">
            <w:pPr>
              <w:pStyle w:val="a3"/>
            </w:pPr>
            <w:r>
              <w:t>0,04805</w:t>
            </w:r>
          </w:p>
        </w:tc>
      </w:tr>
      <w:tr w:rsidR="007C5C9A" w14:paraId="6CF7A3D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12607A5" w14:textId="77777777" w:rsidR="007C5C9A" w:rsidRDefault="007C5C9A" w:rsidP="007C5C9A">
            <w:pPr>
              <w:pStyle w:val="a3"/>
            </w:pPr>
            <w:r>
              <w:t>49,3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B001378" w14:textId="77777777" w:rsidR="007C5C9A" w:rsidRDefault="007C5C9A" w:rsidP="007C5C9A">
            <w:pPr>
              <w:pStyle w:val="a3"/>
            </w:pPr>
            <w:r>
              <w:t>0,04553</w:t>
            </w:r>
          </w:p>
        </w:tc>
      </w:tr>
      <w:tr w:rsidR="007C5C9A" w14:paraId="4BF69F1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355EA6A" w14:textId="77777777" w:rsidR="007C5C9A" w:rsidRDefault="007C5C9A" w:rsidP="007C5C9A">
            <w:pPr>
              <w:pStyle w:val="a3"/>
            </w:pPr>
            <w:r>
              <w:t>47,54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20EC70A" w14:textId="77777777" w:rsidR="007C5C9A" w:rsidRDefault="007C5C9A" w:rsidP="007C5C9A">
            <w:pPr>
              <w:pStyle w:val="a3"/>
            </w:pPr>
            <w:r>
              <w:t>0,04298</w:t>
            </w:r>
          </w:p>
        </w:tc>
      </w:tr>
      <w:tr w:rsidR="007C5C9A" w14:paraId="50C16B5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F4190F1" w14:textId="77777777" w:rsidR="007C5C9A" w:rsidRDefault="007C5C9A" w:rsidP="007C5C9A">
            <w:pPr>
              <w:pStyle w:val="a3"/>
            </w:pPr>
            <w:r>
              <w:t>45,76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1623CC1" w14:textId="77777777" w:rsidR="007C5C9A" w:rsidRDefault="007C5C9A" w:rsidP="007C5C9A">
            <w:pPr>
              <w:pStyle w:val="a3"/>
            </w:pPr>
            <w:r>
              <w:t>0,04039</w:t>
            </w:r>
          </w:p>
        </w:tc>
      </w:tr>
      <w:tr w:rsidR="007C5C9A" w14:paraId="3D925CF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740B1EB" w14:textId="77777777" w:rsidR="007C5C9A" w:rsidRDefault="007C5C9A" w:rsidP="007C5C9A">
            <w:pPr>
              <w:pStyle w:val="a3"/>
            </w:pPr>
            <w:r>
              <w:t>43,94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7F643C2" w14:textId="77777777" w:rsidR="007C5C9A" w:rsidRDefault="007C5C9A" w:rsidP="007C5C9A">
            <w:pPr>
              <w:pStyle w:val="a3"/>
            </w:pPr>
            <w:r>
              <w:t>0,03777</w:t>
            </w:r>
          </w:p>
        </w:tc>
      </w:tr>
      <w:tr w:rsidR="007C5C9A" w14:paraId="6C9C636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3045FF2" w14:textId="77777777" w:rsidR="007C5C9A" w:rsidRDefault="007C5C9A" w:rsidP="007C5C9A">
            <w:pPr>
              <w:pStyle w:val="a3"/>
            </w:pPr>
            <w:r>
              <w:t>42,09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9E18AF3" w14:textId="77777777" w:rsidR="007C5C9A" w:rsidRDefault="007C5C9A" w:rsidP="007C5C9A">
            <w:pPr>
              <w:pStyle w:val="a3"/>
            </w:pPr>
            <w:r>
              <w:t>0,03513</w:t>
            </w:r>
          </w:p>
        </w:tc>
      </w:tr>
      <w:tr w:rsidR="007C5C9A" w14:paraId="410722A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69EE33A" w14:textId="77777777" w:rsidR="007C5C9A" w:rsidRDefault="007C5C9A" w:rsidP="007C5C9A">
            <w:pPr>
              <w:pStyle w:val="a3"/>
            </w:pPr>
            <w:r>
              <w:t>40,22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87FFC83" w14:textId="77777777" w:rsidR="007C5C9A" w:rsidRDefault="007C5C9A" w:rsidP="007C5C9A">
            <w:pPr>
              <w:pStyle w:val="a3"/>
            </w:pPr>
            <w:r>
              <w:t>0,03247</w:t>
            </w:r>
          </w:p>
        </w:tc>
      </w:tr>
      <w:tr w:rsidR="007C5C9A" w14:paraId="0DFE0A5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9C849B0" w14:textId="77777777" w:rsidR="007C5C9A" w:rsidRDefault="007C5C9A" w:rsidP="007C5C9A">
            <w:pPr>
              <w:pStyle w:val="a3"/>
            </w:pPr>
            <w:r>
              <w:t>38,32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3BFBE8E" w14:textId="77777777" w:rsidR="007C5C9A" w:rsidRDefault="007C5C9A" w:rsidP="007C5C9A">
            <w:pPr>
              <w:pStyle w:val="a3"/>
            </w:pPr>
            <w:r>
              <w:t>0,02979</w:t>
            </w:r>
          </w:p>
        </w:tc>
      </w:tr>
      <w:tr w:rsidR="007C5C9A" w14:paraId="461E9A0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5E00472" w14:textId="77777777" w:rsidR="007C5C9A" w:rsidRDefault="007C5C9A" w:rsidP="007C5C9A">
            <w:pPr>
              <w:pStyle w:val="a3"/>
            </w:pPr>
            <w:r>
              <w:t>36,39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E177CE1" w14:textId="77777777" w:rsidR="007C5C9A" w:rsidRDefault="007C5C9A" w:rsidP="007C5C9A">
            <w:pPr>
              <w:pStyle w:val="a3"/>
            </w:pPr>
            <w:r>
              <w:t>0,02709</w:t>
            </w:r>
          </w:p>
        </w:tc>
      </w:tr>
      <w:tr w:rsidR="007C5C9A" w14:paraId="55DB35F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F08EE85" w14:textId="77777777" w:rsidR="007C5C9A" w:rsidRDefault="007C5C9A" w:rsidP="007C5C9A">
            <w:pPr>
              <w:pStyle w:val="a3"/>
            </w:pPr>
            <w:r>
              <w:t>34,44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4B31938" w14:textId="77777777" w:rsidR="007C5C9A" w:rsidRDefault="007C5C9A" w:rsidP="007C5C9A">
            <w:pPr>
              <w:pStyle w:val="a3"/>
            </w:pPr>
            <w:r>
              <w:t>0,02438</w:t>
            </w:r>
          </w:p>
        </w:tc>
      </w:tr>
      <w:tr w:rsidR="007C5C9A" w14:paraId="19ED647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5B1F62F" w14:textId="77777777" w:rsidR="007C5C9A" w:rsidRDefault="007C5C9A" w:rsidP="007C5C9A">
            <w:pPr>
              <w:pStyle w:val="a3"/>
            </w:pPr>
            <w:r>
              <w:t>32,46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73E3E6B" w14:textId="77777777" w:rsidR="007C5C9A" w:rsidRDefault="007C5C9A" w:rsidP="007C5C9A">
            <w:pPr>
              <w:pStyle w:val="a3"/>
            </w:pPr>
            <w:r>
              <w:t>0,02166</w:t>
            </w:r>
          </w:p>
        </w:tc>
      </w:tr>
      <w:tr w:rsidR="007C5C9A" w14:paraId="6BA29B9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3330729" w14:textId="77777777" w:rsidR="007C5C9A" w:rsidRDefault="007C5C9A" w:rsidP="007C5C9A">
            <w:pPr>
              <w:pStyle w:val="a3"/>
            </w:pPr>
            <w:r>
              <w:t>30,47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7A68E02" w14:textId="77777777" w:rsidR="007C5C9A" w:rsidRDefault="007C5C9A" w:rsidP="007C5C9A">
            <w:pPr>
              <w:pStyle w:val="a3"/>
            </w:pPr>
            <w:r>
              <w:t>0,01893</w:t>
            </w:r>
          </w:p>
        </w:tc>
      </w:tr>
      <w:tr w:rsidR="007C5C9A" w14:paraId="200B18F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8381140" w14:textId="77777777" w:rsidR="007C5C9A" w:rsidRDefault="007C5C9A" w:rsidP="007C5C9A">
            <w:pPr>
              <w:pStyle w:val="a3"/>
            </w:pPr>
            <w:r>
              <w:t>28,46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9FAA7FA" w14:textId="77777777" w:rsidR="007C5C9A" w:rsidRDefault="007C5C9A" w:rsidP="007C5C9A">
            <w:pPr>
              <w:pStyle w:val="a3"/>
            </w:pPr>
            <w:r>
              <w:t>0,01619</w:t>
            </w:r>
          </w:p>
        </w:tc>
      </w:tr>
      <w:tr w:rsidR="007C5C9A" w14:paraId="496680F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4C941A6" w14:textId="77777777" w:rsidR="007C5C9A" w:rsidRDefault="007C5C9A" w:rsidP="007C5C9A">
            <w:pPr>
              <w:pStyle w:val="a3"/>
            </w:pPr>
            <w:r>
              <w:t>26,43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7E8648F" w14:textId="77777777" w:rsidR="007C5C9A" w:rsidRDefault="007C5C9A" w:rsidP="007C5C9A">
            <w:pPr>
              <w:pStyle w:val="a3"/>
            </w:pPr>
            <w:r>
              <w:t>0,01343</w:t>
            </w:r>
          </w:p>
        </w:tc>
      </w:tr>
      <w:tr w:rsidR="007C5C9A" w14:paraId="31A9EE0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C6E545A" w14:textId="77777777" w:rsidR="007C5C9A" w:rsidRDefault="007C5C9A" w:rsidP="007C5C9A">
            <w:pPr>
              <w:pStyle w:val="a3"/>
            </w:pPr>
            <w:r>
              <w:t>24,39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FA6EB9F" w14:textId="77777777" w:rsidR="007C5C9A" w:rsidRDefault="007C5C9A" w:rsidP="007C5C9A">
            <w:pPr>
              <w:pStyle w:val="a3"/>
            </w:pPr>
            <w:r>
              <w:t>0,01067</w:t>
            </w:r>
          </w:p>
        </w:tc>
      </w:tr>
      <w:tr w:rsidR="007C5C9A" w14:paraId="01A5F7E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F1D7661" w14:textId="77777777" w:rsidR="007C5C9A" w:rsidRDefault="007C5C9A" w:rsidP="007C5C9A">
            <w:pPr>
              <w:pStyle w:val="a3"/>
            </w:pPr>
            <w:r>
              <w:t>22,34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8536067" w14:textId="77777777" w:rsidR="007C5C9A" w:rsidRDefault="007C5C9A" w:rsidP="007C5C9A">
            <w:pPr>
              <w:pStyle w:val="a3"/>
            </w:pPr>
            <w:r>
              <w:t>0,007885</w:t>
            </w:r>
          </w:p>
        </w:tc>
      </w:tr>
      <w:tr w:rsidR="007C5C9A" w14:paraId="4A9B2FB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7234FE0" w14:textId="77777777" w:rsidR="007C5C9A" w:rsidRDefault="007C5C9A" w:rsidP="007C5C9A">
            <w:pPr>
              <w:pStyle w:val="a3"/>
            </w:pPr>
            <w:r>
              <w:t>20,28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0BC15C1" w14:textId="77777777" w:rsidR="007C5C9A" w:rsidRDefault="007C5C9A" w:rsidP="007C5C9A">
            <w:pPr>
              <w:pStyle w:val="a3"/>
            </w:pPr>
            <w:r>
              <w:t>0,005087</w:t>
            </w:r>
          </w:p>
        </w:tc>
      </w:tr>
      <w:tr w:rsidR="007C5C9A" w14:paraId="01C5C52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E82EFA1" w14:textId="77777777" w:rsidR="007C5C9A" w:rsidRDefault="007C5C9A" w:rsidP="007C5C9A">
            <w:pPr>
              <w:pStyle w:val="a3"/>
            </w:pPr>
            <w:r>
              <w:t>18,21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02FB87F" w14:textId="77777777" w:rsidR="007C5C9A" w:rsidRDefault="007C5C9A" w:rsidP="007C5C9A">
            <w:pPr>
              <w:pStyle w:val="a3"/>
            </w:pPr>
            <w:r>
              <w:t>0,00227</w:t>
            </w:r>
          </w:p>
        </w:tc>
      </w:tr>
      <w:tr w:rsidR="007C5C9A" w14:paraId="44CDF2B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B28CA3A" w14:textId="77777777" w:rsidR="007C5C9A" w:rsidRDefault="007C5C9A" w:rsidP="007C5C9A">
            <w:pPr>
              <w:pStyle w:val="a3"/>
            </w:pPr>
            <w:r>
              <w:t>16,13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6E2C5E1" w14:textId="77777777" w:rsidR="007C5C9A" w:rsidRDefault="007C5C9A" w:rsidP="007C5C9A">
            <w:pPr>
              <w:pStyle w:val="a3"/>
            </w:pPr>
            <w:r>
              <w:t>-0,0005676</w:t>
            </w:r>
          </w:p>
        </w:tc>
      </w:tr>
      <w:tr w:rsidR="007C5C9A" w14:paraId="6DB756E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BE48C14" w14:textId="77777777" w:rsidR="007C5C9A" w:rsidRDefault="007C5C9A" w:rsidP="007C5C9A">
            <w:pPr>
              <w:pStyle w:val="a3"/>
            </w:pPr>
            <w:r>
              <w:t>14,05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9DEA6F1" w14:textId="77777777" w:rsidR="007C5C9A" w:rsidRDefault="007C5C9A" w:rsidP="007C5C9A">
            <w:pPr>
              <w:pStyle w:val="a3"/>
            </w:pPr>
            <w:r>
              <w:t>-0,003426</w:t>
            </w:r>
          </w:p>
        </w:tc>
      </w:tr>
      <w:tr w:rsidR="007C5C9A" w14:paraId="7C6E4FC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D8E80D0" w14:textId="77777777" w:rsidR="007C5C9A" w:rsidRDefault="007C5C9A" w:rsidP="007C5C9A">
            <w:pPr>
              <w:pStyle w:val="a3"/>
            </w:pPr>
            <w:r>
              <w:t>11,97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EF086C0" w14:textId="77777777" w:rsidR="007C5C9A" w:rsidRDefault="007C5C9A" w:rsidP="007C5C9A">
            <w:pPr>
              <w:pStyle w:val="a3"/>
            </w:pPr>
            <w:r>
              <w:t>-0,006304</w:t>
            </w:r>
          </w:p>
        </w:tc>
      </w:tr>
      <w:tr w:rsidR="007C5C9A" w14:paraId="580FAD4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EF6C7C7" w14:textId="77777777" w:rsidR="007C5C9A" w:rsidRDefault="007C5C9A" w:rsidP="007C5C9A">
            <w:pPr>
              <w:pStyle w:val="a3"/>
            </w:pPr>
            <w:r>
              <w:t>9,884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C5AF256" w14:textId="77777777" w:rsidR="007C5C9A" w:rsidRDefault="007C5C9A" w:rsidP="007C5C9A">
            <w:pPr>
              <w:pStyle w:val="a3"/>
            </w:pPr>
            <w:r>
              <w:t>-0,009199</w:t>
            </w:r>
          </w:p>
        </w:tc>
      </w:tr>
      <w:tr w:rsidR="007C5C9A" w14:paraId="0D10E7D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C783790" w14:textId="77777777" w:rsidR="007C5C9A" w:rsidRDefault="007C5C9A" w:rsidP="007C5C9A">
            <w:pPr>
              <w:pStyle w:val="a3"/>
            </w:pPr>
            <w:r>
              <w:t>7,794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AF89249" w14:textId="77777777" w:rsidR="007C5C9A" w:rsidRDefault="007C5C9A" w:rsidP="007C5C9A">
            <w:pPr>
              <w:pStyle w:val="a3"/>
            </w:pPr>
            <w:r>
              <w:t>-0,01211</w:t>
            </w:r>
          </w:p>
        </w:tc>
      </w:tr>
      <w:tr w:rsidR="007C5C9A" w14:paraId="6EBEB61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C9AFD78" w14:textId="77777777" w:rsidR="007C5C9A" w:rsidRDefault="007C5C9A" w:rsidP="007C5C9A">
            <w:pPr>
              <w:pStyle w:val="a3"/>
            </w:pPr>
            <w:r>
              <w:t>5,701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0FAC0AE" w14:textId="77777777" w:rsidR="007C5C9A" w:rsidRDefault="007C5C9A" w:rsidP="007C5C9A">
            <w:pPr>
              <w:pStyle w:val="a3"/>
            </w:pPr>
            <w:r>
              <w:t>-0,01502</w:t>
            </w:r>
          </w:p>
        </w:tc>
      </w:tr>
      <w:tr w:rsidR="007C5C9A" w14:paraId="43E48D4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55D6DBF" w14:textId="77777777" w:rsidR="007C5C9A" w:rsidRDefault="007C5C9A" w:rsidP="007C5C9A">
            <w:pPr>
              <w:pStyle w:val="a3"/>
            </w:pPr>
            <w:r>
              <w:t>3,605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C4811EE" w14:textId="77777777" w:rsidR="007C5C9A" w:rsidRDefault="007C5C9A" w:rsidP="007C5C9A">
            <w:pPr>
              <w:pStyle w:val="a3"/>
            </w:pPr>
            <w:r>
              <w:t>-0,01794</w:t>
            </w:r>
          </w:p>
        </w:tc>
      </w:tr>
      <w:tr w:rsidR="007C5C9A" w14:paraId="603D289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20C06DA" w14:textId="77777777" w:rsidR="007C5C9A" w:rsidRDefault="007C5C9A" w:rsidP="007C5C9A">
            <w:pPr>
              <w:pStyle w:val="a3"/>
            </w:pPr>
            <w:r>
              <w:t>1,505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26FA5ED" w14:textId="77777777" w:rsidR="007C5C9A" w:rsidRDefault="007C5C9A" w:rsidP="007C5C9A">
            <w:pPr>
              <w:pStyle w:val="a3"/>
            </w:pPr>
            <w:r>
              <w:t>-0,02085</w:t>
            </w:r>
          </w:p>
        </w:tc>
      </w:tr>
      <w:tr w:rsidR="007C5C9A" w14:paraId="543ADE7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54A6113" w14:textId="77777777" w:rsidR="007C5C9A" w:rsidRDefault="007C5C9A" w:rsidP="007C5C9A">
            <w:pPr>
              <w:pStyle w:val="a3"/>
            </w:pPr>
            <w:r>
              <w:t>-0,598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17AEF4B" w14:textId="77777777" w:rsidR="007C5C9A" w:rsidRDefault="007C5C9A" w:rsidP="007C5C9A">
            <w:pPr>
              <w:pStyle w:val="a3"/>
            </w:pPr>
            <w:r>
              <w:t>-0,02375</w:t>
            </w:r>
          </w:p>
        </w:tc>
      </w:tr>
      <w:tr w:rsidR="007C5C9A" w14:paraId="7B226EB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17593B5" w14:textId="77777777" w:rsidR="007C5C9A" w:rsidRDefault="007C5C9A" w:rsidP="007C5C9A">
            <w:pPr>
              <w:pStyle w:val="a3"/>
            </w:pPr>
            <w:r>
              <w:t>-2,705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6B07918" w14:textId="77777777" w:rsidR="007C5C9A" w:rsidRDefault="007C5C9A" w:rsidP="007C5C9A">
            <w:pPr>
              <w:pStyle w:val="a3"/>
            </w:pPr>
            <w:r>
              <w:t>-0,02663</w:t>
            </w:r>
          </w:p>
        </w:tc>
      </w:tr>
      <w:tr w:rsidR="007C5C9A" w14:paraId="6A41CCA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2FF9E34" w14:textId="77777777" w:rsidR="007C5C9A" w:rsidRDefault="007C5C9A" w:rsidP="007C5C9A">
            <w:pPr>
              <w:pStyle w:val="a3"/>
            </w:pPr>
            <w:r>
              <w:t>-4,815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36524CE" w14:textId="77777777" w:rsidR="007C5C9A" w:rsidRDefault="007C5C9A" w:rsidP="007C5C9A">
            <w:pPr>
              <w:pStyle w:val="a3"/>
            </w:pPr>
            <w:r>
              <w:t>-0,02947</w:t>
            </w:r>
          </w:p>
        </w:tc>
      </w:tr>
      <w:tr w:rsidR="007C5C9A" w14:paraId="1FF4630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955DA84" w14:textId="77777777" w:rsidR="007C5C9A" w:rsidRDefault="007C5C9A" w:rsidP="007C5C9A">
            <w:pPr>
              <w:pStyle w:val="a3"/>
            </w:pPr>
            <w:r>
              <w:t>-6,927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DACF9B4" w14:textId="77777777" w:rsidR="007C5C9A" w:rsidRDefault="007C5C9A" w:rsidP="007C5C9A">
            <w:pPr>
              <w:pStyle w:val="a3"/>
            </w:pPr>
            <w:r>
              <w:t>-0,03227</w:t>
            </w:r>
          </w:p>
        </w:tc>
      </w:tr>
      <w:tr w:rsidR="007C5C9A" w14:paraId="26004F3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D88E2E1" w14:textId="77777777" w:rsidR="007C5C9A" w:rsidRDefault="007C5C9A" w:rsidP="007C5C9A">
            <w:pPr>
              <w:pStyle w:val="a3"/>
            </w:pPr>
            <w:r>
              <w:t>-9,042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774C6EE" w14:textId="77777777" w:rsidR="007C5C9A" w:rsidRDefault="007C5C9A" w:rsidP="007C5C9A">
            <w:pPr>
              <w:pStyle w:val="a3"/>
            </w:pPr>
            <w:r>
              <w:t>-0,03503</w:t>
            </w:r>
          </w:p>
        </w:tc>
      </w:tr>
      <w:tr w:rsidR="007C5C9A" w14:paraId="3770004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4EC822B" w14:textId="77777777" w:rsidR="007C5C9A" w:rsidRDefault="007C5C9A" w:rsidP="007C5C9A">
            <w:pPr>
              <w:pStyle w:val="a3"/>
            </w:pPr>
            <w:r>
              <w:t>-11,16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04A8F80" w14:textId="77777777" w:rsidR="007C5C9A" w:rsidRDefault="007C5C9A" w:rsidP="007C5C9A">
            <w:pPr>
              <w:pStyle w:val="a3"/>
            </w:pPr>
            <w:r>
              <w:t>-0,03773</w:t>
            </w:r>
          </w:p>
        </w:tc>
      </w:tr>
      <w:tr w:rsidR="007C5C9A" w14:paraId="7E1AC9A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EC7C1BE" w14:textId="77777777" w:rsidR="007C5C9A" w:rsidRDefault="007C5C9A" w:rsidP="007C5C9A">
            <w:pPr>
              <w:pStyle w:val="a3"/>
            </w:pPr>
            <w:r>
              <w:t>-13,27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0606BF8" w14:textId="77777777" w:rsidR="007C5C9A" w:rsidRDefault="007C5C9A" w:rsidP="007C5C9A">
            <w:pPr>
              <w:pStyle w:val="a3"/>
            </w:pPr>
            <w:r>
              <w:t>-0,04037</w:t>
            </w:r>
          </w:p>
        </w:tc>
      </w:tr>
      <w:tr w:rsidR="007C5C9A" w14:paraId="3588ADC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4B80814" w14:textId="77777777" w:rsidR="007C5C9A" w:rsidRDefault="007C5C9A" w:rsidP="007C5C9A">
            <w:pPr>
              <w:pStyle w:val="a3"/>
            </w:pPr>
            <w:r>
              <w:t>-15,38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31AC874" w14:textId="77777777" w:rsidR="007C5C9A" w:rsidRDefault="007C5C9A" w:rsidP="007C5C9A">
            <w:pPr>
              <w:pStyle w:val="a3"/>
            </w:pPr>
            <w:r>
              <w:t>-0,04296</w:t>
            </w:r>
          </w:p>
        </w:tc>
      </w:tr>
      <w:tr w:rsidR="007C5C9A" w14:paraId="32C2BD3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780A35C" w14:textId="77777777" w:rsidR="007C5C9A" w:rsidRDefault="007C5C9A" w:rsidP="007C5C9A">
            <w:pPr>
              <w:pStyle w:val="a3"/>
            </w:pPr>
            <w:r>
              <w:t>-17,48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D07E400" w14:textId="77777777" w:rsidR="007C5C9A" w:rsidRDefault="007C5C9A" w:rsidP="007C5C9A">
            <w:pPr>
              <w:pStyle w:val="a3"/>
            </w:pPr>
            <w:r>
              <w:t>-0,04548</w:t>
            </w:r>
          </w:p>
        </w:tc>
      </w:tr>
      <w:tr w:rsidR="007C5C9A" w14:paraId="6C1BD28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3E12843" w14:textId="77777777" w:rsidR="007C5C9A" w:rsidRDefault="007C5C9A" w:rsidP="007C5C9A">
            <w:pPr>
              <w:pStyle w:val="a3"/>
            </w:pPr>
            <w:r>
              <w:t>-19,58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FD29145" w14:textId="77777777" w:rsidR="007C5C9A" w:rsidRDefault="007C5C9A" w:rsidP="007C5C9A">
            <w:pPr>
              <w:pStyle w:val="a3"/>
            </w:pPr>
            <w:r>
              <w:t>-0,04794</w:t>
            </w:r>
          </w:p>
        </w:tc>
      </w:tr>
      <w:tr w:rsidR="007C5C9A" w14:paraId="0903F20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267F29D" w14:textId="77777777" w:rsidR="007C5C9A" w:rsidRDefault="007C5C9A" w:rsidP="007C5C9A">
            <w:pPr>
              <w:pStyle w:val="a3"/>
            </w:pPr>
            <w:r>
              <w:t>-21,67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8D330CC" w14:textId="77777777" w:rsidR="007C5C9A" w:rsidRDefault="007C5C9A" w:rsidP="007C5C9A">
            <w:pPr>
              <w:pStyle w:val="a3"/>
            </w:pPr>
            <w:r>
              <w:t>-0,05033</w:t>
            </w:r>
          </w:p>
        </w:tc>
      </w:tr>
      <w:tr w:rsidR="007C5C9A" w14:paraId="3FC0C7A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769DBCC" w14:textId="77777777" w:rsidR="007C5C9A" w:rsidRDefault="007C5C9A" w:rsidP="007C5C9A">
            <w:pPr>
              <w:pStyle w:val="a3"/>
            </w:pPr>
            <w:r>
              <w:t>-23,74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32223B6" w14:textId="77777777" w:rsidR="007C5C9A" w:rsidRDefault="007C5C9A" w:rsidP="007C5C9A">
            <w:pPr>
              <w:pStyle w:val="a3"/>
            </w:pPr>
            <w:r>
              <w:t>-0,05267</w:t>
            </w:r>
          </w:p>
        </w:tc>
      </w:tr>
      <w:tr w:rsidR="007C5C9A" w14:paraId="43FFED0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1B8E10E" w14:textId="77777777" w:rsidR="007C5C9A" w:rsidRDefault="007C5C9A" w:rsidP="007C5C9A">
            <w:pPr>
              <w:pStyle w:val="a3"/>
            </w:pPr>
            <w:r>
              <w:t>-25,8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C9ED28C" w14:textId="77777777" w:rsidR="007C5C9A" w:rsidRDefault="007C5C9A" w:rsidP="007C5C9A">
            <w:pPr>
              <w:pStyle w:val="a3"/>
            </w:pPr>
            <w:r>
              <w:t>-0,05495</w:t>
            </w:r>
          </w:p>
        </w:tc>
      </w:tr>
      <w:tr w:rsidR="007C5C9A" w14:paraId="690EF6A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C34C071" w14:textId="77777777" w:rsidR="007C5C9A" w:rsidRDefault="007C5C9A" w:rsidP="007C5C9A">
            <w:pPr>
              <w:pStyle w:val="a3"/>
            </w:pPr>
            <w:r>
              <w:t>-27,84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EC790E9" w14:textId="77777777" w:rsidR="007C5C9A" w:rsidRDefault="007C5C9A" w:rsidP="007C5C9A">
            <w:pPr>
              <w:pStyle w:val="a3"/>
            </w:pPr>
            <w:r>
              <w:t>-0,05717</w:t>
            </w:r>
          </w:p>
        </w:tc>
      </w:tr>
      <w:tr w:rsidR="007C5C9A" w14:paraId="3D08D16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E199E30" w14:textId="77777777" w:rsidR="007C5C9A" w:rsidRDefault="007C5C9A" w:rsidP="007C5C9A">
            <w:pPr>
              <w:pStyle w:val="a3"/>
            </w:pPr>
            <w:r>
              <w:t>-29,86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7D68DC0" w14:textId="77777777" w:rsidR="007C5C9A" w:rsidRDefault="007C5C9A" w:rsidP="007C5C9A">
            <w:pPr>
              <w:pStyle w:val="a3"/>
            </w:pPr>
            <w:r>
              <w:t>-0,05934</w:t>
            </w:r>
          </w:p>
        </w:tc>
      </w:tr>
      <w:tr w:rsidR="007C5C9A" w14:paraId="4C665B1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655F6F2" w14:textId="77777777" w:rsidR="007C5C9A" w:rsidRDefault="007C5C9A" w:rsidP="007C5C9A">
            <w:pPr>
              <w:pStyle w:val="a3"/>
            </w:pPr>
            <w:r>
              <w:t>-31,86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AEF60ED" w14:textId="77777777" w:rsidR="007C5C9A" w:rsidRDefault="007C5C9A" w:rsidP="007C5C9A">
            <w:pPr>
              <w:pStyle w:val="a3"/>
            </w:pPr>
            <w:r>
              <w:t>-0,06146</w:t>
            </w:r>
          </w:p>
        </w:tc>
      </w:tr>
      <w:tr w:rsidR="007C5C9A" w14:paraId="0455D02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DC11F8E" w14:textId="77777777" w:rsidR="007C5C9A" w:rsidRDefault="007C5C9A" w:rsidP="007C5C9A">
            <w:pPr>
              <w:pStyle w:val="a3"/>
            </w:pPr>
            <w:r>
              <w:t>-33,83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4E445C8" w14:textId="77777777" w:rsidR="007C5C9A" w:rsidRDefault="007C5C9A" w:rsidP="007C5C9A">
            <w:pPr>
              <w:pStyle w:val="a3"/>
            </w:pPr>
            <w:r>
              <w:t>-0,06354</w:t>
            </w:r>
          </w:p>
        </w:tc>
      </w:tr>
      <w:tr w:rsidR="007C5C9A" w14:paraId="285A10D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B1FB22C" w14:textId="77777777" w:rsidR="007C5C9A" w:rsidRDefault="007C5C9A" w:rsidP="007C5C9A">
            <w:pPr>
              <w:pStyle w:val="a3"/>
            </w:pPr>
            <w:r>
              <w:t>-35,78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A0336CC" w14:textId="77777777" w:rsidR="007C5C9A" w:rsidRDefault="007C5C9A" w:rsidP="007C5C9A">
            <w:pPr>
              <w:pStyle w:val="a3"/>
            </w:pPr>
            <w:r>
              <w:t>-0,06556</w:t>
            </w:r>
          </w:p>
        </w:tc>
      </w:tr>
      <w:tr w:rsidR="007C5C9A" w14:paraId="3E6B180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244F50E" w14:textId="77777777" w:rsidR="007C5C9A" w:rsidRDefault="007C5C9A" w:rsidP="007C5C9A">
            <w:pPr>
              <w:pStyle w:val="a3"/>
            </w:pPr>
            <w:r>
              <w:t>-37,7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A79D19C" w14:textId="77777777" w:rsidR="007C5C9A" w:rsidRDefault="007C5C9A" w:rsidP="007C5C9A">
            <w:pPr>
              <w:pStyle w:val="a3"/>
            </w:pPr>
            <w:r>
              <w:t>-0,06754</w:t>
            </w:r>
          </w:p>
        </w:tc>
      </w:tr>
      <w:tr w:rsidR="007C5C9A" w14:paraId="4F677F2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D849909" w14:textId="77777777" w:rsidR="007C5C9A" w:rsidRDefault="007C5C9A" w:rsidP="007C5C9A">
            <w:pPr>
              <w:pStyle w:val="a3"/>
            </w:pPr>
            <w:r>
              <w:t>-39,6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2EFAA5C" w14:textId="77777777" w:rsidR="007C5C9A" w:rsidRDefault="007C5C9A" w:rsidP="007C5C9A">
            <w:pPr>
              <w:pStyle w:val="a3"/>
            </w:pPr>
            <w:r>
              <w:t>-0,06946</w:t>
            </w:r>
          </w:p>
        </w:tc>
      </w:tr>
      <w:tr w:rsidR="007C5C9A" w14:paraId="39ABF41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0872044" w14:textId="77777777" w:rsidR="007C5C9A" w:rsidRDefault="007C5C9A" w:rsidP="007C5C9A">
            <w:pPr>
              <w:pStyle w:val="a3"/>
            </w:pPr>
            <w:r>
              <w:t>-41,48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AEDA3A5" w14:textId="77777777" w:rsidR="007C5C9A" w:rsidRDefault="007C5C9A" w:rsidP="007C5C9A">
            <w:pPr>
              <w:pStyle w:val="a3"/>
            </w:pPr>
            <w:r>
              <w:t>-0,07133</w:t>
            </w:r>
          </w:p>
        </w:tc>
      </w:tr>
      <w:tr w:rsidR="007C5C9A" w14:paraId="2599E50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4BF0539" w14:textId="77777777" w:rsidR="007C5C9A" w:rsidRDefault="007C5C9A" w:rsidP="007C5C9A">
            <w:pPr>
              <w:pStyle w:val="a3"/>
            </w:pPr>
            <w:r>
              <w:t>-43,32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F381566" w14:textId="77777777" w:rsidR="007C5C9A" w:rsidRDefault="007C5C9A" w:rsidP="007C5C9A">
            <w:pPr>
              <w:pStyle w:val="a3"/>
            </w:pPr>
            <w:r>
              <w:t>-0,07313</w:t>
            </w:r>
          </w:p>
        </w:tc>
      </w:tr>
      <w:tr w:rsidR="007C5C9A" w14:paraId="0500DA9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BF380C7" w14:textId="77777777" w:rsidR="007C5C9A" w:rsidRDefault="007C5C9A" w:rsidP="007C5C9A">
            <w:pPr>
              <w:pStyle w:val="a3"/>
            </w:pPr>
            <w:r>
              <w:t>-45,15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7A02037" w14:textId="77777777" w:rsidR="007C5C9A" w:rsidRDefault="007C5C9A" w:rsidP="007C5C9A">
            <w:pPr>
              <w:pStyle w:val="a3"/>
            </w:pPr>
            <w:r>
              <w:t>-0,07488</w:t>
            </w:r>
          </w:p>
        </w:tc>
      </w:tr>
      <w:tr w:rsidR="007C5C9A" w14:paraId="533440C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CCE88F5" w14:textId="77777777" w:rsidR="007C5C9A" w:rsidRDefault="007C5C9A" w:rsidP="007C5C9A">
            <w:pPr>
              <w:pStyle w:val="a3"/>
            </w:pPr>
            <w:r>
              <w:t>-46,94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A68D806" w14:textId="77777777" w:rsidR="007C5C9A" w:rsidRDefault="007C5C9A" w:rsidP="007C5C9A">
            <w:pPr>
              <w:pStyle w:val="a3"/>
            </w:pPr>
            <w:r>
              <w:t>-0,07656</w:t>
            </w:r>
          </w:p>
        </w:tc>
      </w:tr>
      <w:tr w:rsidR="007C5C9A" w14:paraId="2BF5E36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6A63A5C" w14:textId="77777777" w:rsidR="007C5C9A" w:rsidRDefault="007C5C9A" w:rsidP="007C5C9A">
            <w:pPr>
              <w:pStyle w:val="a3"/>
            </w:pPr>
            <w:r>
              <w:t>-48,71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2199F03" w14:textId="77777777" w:rsidR="007C5C9A" w:rsidRDefault="007C5C9A" w:rsidP="007C5C9A">
            <w:pPr>
              <w:pStyle w:val="a3"/>
            </w:pPr>
            <w:r>
              <w:t>-0,07817</w:t>
            </w:r>
          </w:p>
        </w:tc>
      </w:tr>
      <w:tr w:rsidR="007C5C9A" w14:paraId="13F7DB1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3227BF5" w14:textId="77777777" w:rsidR="007C5C9A" w:rsidRDefault="007C5C9A" w:rsidP="007C5C9A">
            <w:pPr>
              <w:pStyle w:val="a3"/>
            </w:pPr>
            <w:r>
              <w:t>-50,45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CFA28B1" w14:textId="77777777" w:rsidR="007C5C9A" w:rsidRDefault="007C5C9A" w:rsidP="007C5C9A">
            <w:pPr>
              <w:pStyle w:val="a3"/>
            </w:pPr>
            <w:r>
              <w:t>-0,07971</w:t>
            </w:r>
          </w:p>
        </w:tc>
      </w:tr>
      <w:tr w:rsidR="007C5C9A" w14:paraId="2F2E610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69D5541" w14:textId="77777777" w:rsidR="007C5C9A" w:rsidRDefault="007C5C9A" w:rsidP="007C5C9A">
            <w:pPr>
              <w:pStyle w:val="a3"/>
            </w:pPr>
            <w:r>
              <w:t>-52,17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CDC6C29" w14:textId="77777777" w:rsidR="007C5C9A" w:rsidRDefault="007C5C9A" w:rsidP="007C5C9A">
            <w:pPr>
              <w:pStyle w:val="a3"/>
            </w:pPr>
            <w:r>
              <w:t>-0,08118</w:t>
            </w:r>
          </w:p>
        </w:tc>
      </w:tr>
      <w:tr w:rsidR="007C5C9A" w14:paraId="0ACC2CA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14CEE09" w14:textId="77777777" w:rsidR="007C5C9A" w:rsidRDefault="007C5C9A" w:rsidP="007C5C9A">
            <w:pPr>
              <w:pStyle w:val="a3"/>
            </w:pPr>
            <w:r>
              <w:t>-53,86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F54945B" w14:textId="77777777" w:rsidR="007C5C9A" w:rsidRDefault="007C5C9A" w:rsidP="007C5C9A">
            <w:pPr>
              <w:pStyle w:val="a3"/>
            </w:pPr>
            <w:r>
              <w:t>-0,08257</w:t>
            </w:r>
          </w:p>
        </w:tc>
      </w:tr>
      <w:tr w:rsidR="007C5C9A" w14:paraId="69F3995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5DA6C25" w14:textId="77777777" w:rsidR="007C5C9A" w:rsidRDefault="007C5C9A" w:rsidP="007C5C9A">
            <w:pPr>
              <w:pStyle w:val="a3"/>
            </w:pPr>
            <w:r>
              <w:t>-55,52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773A0FB" w14:textId="77777777" w:rsidR="007C5C9A" w:rsidRDefault="007C5C9A" w:rsidP="007C5C9A">
            <w:pPr>
              <w:pStyle w:val="a3"/>
            </w:pPr>
            <w:r>
              <w:t>-0,08388</w:t>
            </w:r>
          </w:p>
        </w:tc>
      </w:tr>
      <w:tr w:rsidR="007C5C9A" w14:paraId="5E1B950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14EAED8" w14:textId="77777777" w:rsidR="007C5C9A" w:rsidRDefault="007C5C9A" w:rsidP="007C5C9A">
            <w:pPr>
              <w:pStyle w:val="a3"/>
            </w:pPr>
            <w:r>
              <w:t>-57,15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2966133" w14:textId="77777777" w:rsidR="007C5C9A" w:rsidRDefault="007C5C9A" w:rsidP="007C5C9A">
            <w:pPr>
              <w:pStyle w:val="a3"/>
            </w:pPr>
            <w:r>
              <w:t>-0,08513</w:t>
            </w:r>
          </w:p>
        </w:tc>
      </w:tr>
      <w:tr w:rsidR="007C5C9A" w14:paraId="186564E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3301909" w14:textId="77777777" w:rsidR="007C5C9A" w:rsidRDefault="007C5C9A" w:rsidP="007C5C9A">
            <w:pPr>
              <w:pStyle w:val="a3"/>
            </w:pPr>
            <w:r>
              <w:t>-58,75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73D5EA9" w14:textId="77777777" w:rsidR="007C5C9A" w:rsidRDefault="007C5C9A" w:rsidP="007C5C9A">
            <w:pPr>
              <w:pStyle w:val="a3"/>
            </w:pPr>
            <w:r>
              <w:t>-0,08631</w:t>
            </w:r>
          </w:p>
        </w:tc>
      </w:tr>
      <w:tr w:rsidR="007C5C9A" w14:paraId="6DFCAB9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4DD57F4" w14:textId="77777777" w:rsidR="007C5C9A" w:rsidRDefault="007C5C9A" w:rsidP="007C5C9A">
            <w:pPr>
              <w:pStyle w:val="a3"/>
            </w:pPr>
            <w:r>
              <w:t>-60,31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A83D12E" w14:textId="77777777" w:rsidR="007C5C9A" w:rsidRDefault="007C5C9A" w:rsidP="007C5C9A">
            <w:pPr>
              <w:pStyle w:val="a3"/>
            </w:pPr>
            <w:r>
              <w:t>-0,08743</w:t>
            </w:r>
          </w:p>
        </w:tc>
      </w:tr>
      <w:tr w:rsidR="007C5C9A" w14:paraId="66A8ED6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150F1C5" w14:textId="77777777" w:rsidR="007C5C9A" w:rsidRDefault="007C5C9A" w:rsidP="007C5C9A">
            <w:pPr>
              <w:pStyle w:val="a3"/>
            </w:pPr>
            <w:r>
              <w:t>-61,84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957C18B" w14:textId="77777777" w:rsidR="007C5C9A" w:rsidRDefault="007C5C9A" w:rsidP="007C5C9A">
            <w:pPr>
              <w:pStyle w:val="a3"/>
            </w:pPr>
            <w:r>
              <w:t>-0,08849</w:t>
            </w:r>
          </w:p>
        </w:tc>
      </w:tr>
      <w:tr w:rsidR="007C5C9A" w14:paraId="32D8F08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9A95911" w14:textId="77777777" w:rsidR="007C5C9A" w:rsidRDefault="007C5C9A" w:rsidP="007C5C9A">
            <w:pPr>
              <w:pStyle w:val="a3"/>
            </w:pPr>
            <w:r>
              <w:t>-63,33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0CAE5A5" w14:textId="77777777" w:rsidR="007C5C9A" w:rsidRDefault="007C5C9A" w:rsidP="007C5C9A">
            <w:pPr>
              <w:pStyle w:val="a3"/>
            </w:pPr>
            <w:r>
              <w:t>-0,08951</w:t>
            </w:r>
          </w:p>
        </w:tc>
      </w:tr>
      <w:tr w:rsidR="007C5C9A" w14:paraId="335AB3D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790B2E0" w14:textId="77777777" w:rsidR="007C5C9A" w:rsidRDefault="007C5C9A" w:rsidP="007C5C9A">
            <w:pPr>
              <w:pStyle w:val="a3"/>
            </w:pPr>
            <w:r>
              <w:t>-64,77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52B25ED" w14:textId="77777777" w:rsidR="007C5C9A" w:rsidRDefault="007C5C9A" w:rsidP="007C5C9A">
            <w:pPr>
              <w:pStyle w:val="a3"/>
            </w:pPr>
            <w:r>
              <w:t>-0,09047</w:t>
            </w:r>
          </w:p>
        </w:tc>
      </w:tr>
      <w:tr w:rsidR="007C5C9A" w14:paraId="6E855CE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9B10DAD" w14:textId="77777777" w:rsidR="007C5C9A" w:rsidRDefault="007C5C9A" w:rsidP="007C5C9A">
            <w:pPr>
              <w:pStyle w:val="a3"/>
            </w:pPr>
            <w:r>
              <w:t>-66,18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8667AE4" w14:textId="77777777" w:rsidR="007C5C9A" w:rsidRDefault="007C5C9A" w:rsidP="007C5C9A">
            <w:pPr>
              <w:pStyle w:val="a3"/>
            </w:pPr>
            <w:r>
              <w:t>-0,09141</w:t>
            </w:r>
          </w:p>
        </w:tc>
      </w:tr>
      <w:tr w:rsidR="007C5C9A" w14:paraId="2F2F65A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D494510" w14:textId="77777777" w:rsidR="007C5C9A" w:rsidRDefault="007C5C9A" w:rsidP="007C5C9A">
            <w:pPr>
              <w:pStyle w:val="a3"/>
            </w:pPr>
            <w:r>
              <w:t>-67,54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EEB2D23" w14:textId="77777777" w:rsidR="007C5C9A" w:rsidRDefault="007C5C9A" w:rsidP="007C5C9A">
            <w:pPr>
              <w:pStyle w:val="a3"/>
            </w:pPr>
            <w:r>
              <w:t>-0,09231</w:t>
            </w:r>
          </w:p>
        </w:tc>
      </w:tr>
      <w:tr w:rsidR="007C5C9A" w14:paraId="0675932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85B1AD2" w14:textId="77777777" w:rsidR="007C5C9A" w:rsidRDefault="007C5C9A" w:rsidP="007C5C9A">
            <w:pPr>
              <w:pStyle w:val="a3"/>
            </w:pPr>
            <w:r>
              <w:t>-68,86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A20C6C0" w14:textId="77777777" w:rsidR="007C5C9A" w:rsidRDefault="007C5C9A" w:rsidP="007C5C9A">
            <w:pPr>
              <w:pStyle w:val="a3"/>
            </w:pPr>
            <w:r>
              <w:t>-0,09318</w:t>
            </w:r>
          </w:p>
        </w:tc>
      </w:tr>
      <w:tr w:rsidR="007C5C9A" w14:paraId="089B268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79A61F5" w14:textId="77777777" w:rsidR="007C5C9A" w:rsidRDefault="007C5C9A" w:rsidP="007C5C9A">
            <w:pPr>
              <w:pStyle w:val="a3"/>
            </w:pPr>
            <w:r>
              <w:t>-70,13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8ACCF58" w14:textId="77777777" w:rsidR="007C5C9A" w:rsidRDefault="007C5C9A" w:rsidP="007C5C9A">
            <w:pPr>
              <w:pStyle w:val="a3"/>
            </w:pPr>
            <w:r>
              <w:t>-0,09402</w:t>
            </w:r>
          </w:p>
        </w:tc>
      </w:tr>
      <w:tr w:rsidR="007C5C9A" w14:paraId="47CB176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322E948" w14:textId="77777777" w:rsidR="007C5C9A" w:rsidRDefault="007C5C9A" w:rsidP="007C5C9A">
            <w:pPr>
              <w:pStyle w:val="a3"/>
            </w:pPr>
            <w:r>
              <w:t>-71,35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D5C44E0" w14:textId="77777777" w:rsidR="007C5C9A" w:rsidRDefault="007C5C9A" w:rsidP="007C5C9A">
            <w:pPr>
              <w:pStyle w:val="a3"/>
            </w:pPr>
            <w:r>
              <w:t>-0,09484</w:t>
            </w:r>
          </w:p>
        </w:tc>
      </w:tr>
      <w:tr w:rsidR="007C5C9A" w14:paraId="64DC3A9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54E601A" w14:textId="77777777" w:rsidR="007C5C9A" w:rsidRDefault="007C5C9A" w:rsidP="007C5C9A">
            <w:pPr>
              <w:pStyle w:val="a3"/>
            </w:pPr>
            <w:r>
              <w:t>-72,53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AC9A56E" w14:textId="77777777" w:rsidR="007C5C9A" w:rsidRDefault="007C5C9A" w:rsidP="007C5C9A">
            <w:pPr>
              <w:pStyle w:val="a3"/>
            </w:pPr>
            <w:r>
              <w:t>-0,09563</w:t>
            </w:r>
          </w:p>
        </w:tc>
      </w:tr>
      <w:tr w:rsidR="007C5C9A" w14:paraId="432AB4B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FC06D39" w14:textId="77777777" w:rsidR="007C5C9A" w:rsidRDefault="007C5C9A" w:rsidP="007C5C9A">
            <w:pPr>
              <w:pStyle w:val="a3"/>
            </w:pPr>
            <w:r>
              <w:t>-73,65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42B10A7" w14:textId="77777777" w:rsidR="007C5C9A" w:rsidRDefault="007C5C9A" w:rsidP="007C5C9A">
            <w:pPr>
              <w:pStyle w:val="a3"/>
            </w:pPr>
            <w:r>
              <w:t>-0,09639</w:t>
            </w:r>
          </w:p>
        </w:tc>
      </w:tr>
      <w:tr w:rsidR="007C5C9A" w14:paraId="4BBFC97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86335A8" w14:textId="77777777" w:rsidR="007C5C9A" w:rsidRDefault="007C5C9A" w:rsidP="007C5C9A">
            <w:pPr>
              <w:pStyle w:val="a3"/>
            </w:pPr>
            <w:r>
              <w:t>-74,73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10E46D2" w14:textId="77777777" w:rsidR="007C5C9A" w:rsidRDefault="007C5C9A" w:rsidP="007C5C9A">
            <w:pPr>
              <w:pStyle w:val="a3"/>
            </w:pPr>
            <w:r>
              <w:t>-0,09713</w:t>
            </w:r>
          </w:p>
        </w:tc>
      </w:tr>
      <w:tr w:rsidR="007C5C9A" w14:paraId="227BED9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7A1D37F" w14:textId="77777777" w:rsidR="007C5C9A" w:rsidRDefault="007C5C9A" w:rsidP="007C5C9A">
            <w:pPr>
              <w:pStyle w:val="a3"/>
            </w:pPr>
            <w:r>
              <w:t>-75,77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63B781E" w14:textId="77777777" w:rsidR="007C5C9A" w:rsidRDefault="007C5C9A" w:rsidP="007C5C9A">
            <w:pPr>
              <w:pStyle w:val="a3"/>
            </w:pPr>
            <w:r>
              <w:t>-0,09782</w:t>
            </w:r>
          </w:p>
        </w:tc>
      </w:tr>
      <w:tr w:rsidR="007C5C9A" w14:paraId="13EE6EC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75699C4" w14:textId="77777777" w:rsidR="007C5C9A" w:rsidRDefault="007C5C9A" w:rsidP="007C5C9A">
            <w:pPr>
              <w:pStyle w:val="a3"/>
            </w:pPr>
            <w:r>
              <w:t>-76,76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055BADD" w14:textId="77777777" w:rsidR="007C5C9A" w:rsidRDefault="007C5C9A" w:rsidP="007C5C9A">
            <w:pPr>
              <w:pStyle w:val="a3"/>
            </w:pPr>
            <w:r>
              <w:t>-0,09848</w:t>
            </w:r>
          </w:p>
        </w:tc>
      </w:tr>
      <w:tr w:rsidR="007C5C9A" w14:paraId="3A50943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D1C8E80" w14:textId="77777777" w:rsidR="007C5C9A" w:rsidRDefault="007C5C9A" w:rsidP="007C5C9A">
            <w:pPr>
              <w:pStyle w:val="a3"/>
            </w:pPr>
            <w:r>
              <w:t>-77,7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B93A5E9" w14:textId="77777777" w:rsidR="007C5C9A" w:rsidRDefault="007C5C9A" w:rsidP="007C5C9A">
            <w:pPr>
              <w:pStyle w:val="a3"/>
            </w:pPr>
            <w:r>
              <w:t>-0,0991</w:t>
            </w:r>
          </w:p>
        </w:tc>
      </w:tr>
      <w:tr w:rsidR="007C5C9A" w14:paraId="34628CF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052E124" w14:textId="77777777" w:rsidR="007C5C9A" w:rsidRDefault="007C5C9A" w:rsidP="007C5C9A">
            <w:pPr>
              <w:pStyle w:val="a3"/>
            </w:pPr>
            <w:r>
              <w:t>-78,6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693EFC7" w14:textId="77777777" w:rsidR="007C5C9A" w:rsidRDefault="007C5C9A" w:rsidP="007C5C9A">
            <w:pPr>
              <w:pStyle w:val="a3"/>
            </w:pPr>
            <w:r>
              <w:t>-0,09967</w:t>
            </w:r>
          </w:p>
        </w:tc>
      </w:tr>
      <w:tr w:rsidR="007C5C9A" w14:paraId="12983CC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3C7D519" w14:textId="77777777" w:rsidR="007C5C9A" w:rsidRDefault="007C5C9A" w:rsidP="007C5C9A">
            <w:pPr>
              <w:pStyle w:val="a3"/>
            </w:pPr>
            <w:r>
              <w:t>-79,45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446FE57" w14:textId="77777777" w:rsidR="007C5C9A" w:rsidRDefault="007C5C9A" w:rsidP="007C5C9A">
            <w:pPr>
              <w:pStyle w:val="a3"/>
            </w:pPr>
            <w:r>
              <w:t>-0,1002</w:t>
            </w:r>
          </w:p>
        </w:tc>
      </w:tr>
      <w:tr w:rsidR="007C5C9A" w14:paraId="6765EF3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5606AB8" w14:textId="77777777" w:rsidR="007C5C9A" w:rsidRDefault="007C5C9A" w:rsidP="007C5C9A">
            <w:pPr>
              <w:pStyle w:val="a3"/>
            </w:pPr>
            <w:r>
              <w:t>-80,26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EEAF92D" w14:textId="77777777" w:rsidR="007C5C9A" w:rsidRDefault="007C5C9A" w:rsidP="007C5C9A">
            <w:pPr>
              <w:pStyle w:val="a3"/>
            </w:pPr>
            <w:r>
              <w:t>-0,1007</w:t>
            </w:r>
          </w:p>
        </w:tc>
      </w:tr>
      <w:tr w:rsidR="007C5C9A" w14:paraId="0CCBAC6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C96EFD7" w14:textId="77777777" w:rsidR="007C5C9A" w:rsidRDefault="007C5C9A" w:rsidP="007C5C9A">
            <w:pPr>
              <w:pStyle w:val="a3"/>
            </w:pPr>
            <w:r>
              <w:t>-81,03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57BE34C" w14:textId="77777777" w:rsidR="007C5C9A" w:rsidRDefault="007C5C9A" w:rsidP="007C5C9A">
            <w:pPr>
              <w:pStyle w:val="a3"/>
            </w:pPr>
            <w:r>
              <w:t>-0,1011</w:t>
            </w:r>
          </w:p>
        </w:tc>
      </w:tr>
      <w:tr w:rsidR="007C5C9A" w14:paraId="7905144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CA2DF49" w14:textId="77777777" w:rsidR="007C5C9A" w:rsidRDefault="007C5C9A" w:rsidP="007C5C9A">
            <w:pPr>
              <w:pStyle w:val="a3"/>
            </w:pPr>
            <w:r>
              <w:t>-81,75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F5CDFDF" w14:textId="77777777" w:rsidR="007C5C9A" w:rsidRDefault="007C5C9A" w:rsidP="007C5C9A">
            <w:pPr>
              <w:pStyle w:val="a3"/>
            </w:pPr>
            <w:r>
              <w:t>-0,1015</w:t>
            </w:r>
          </w:p>
        </w:tc>
      </w:tr>
      <w:tr w:rsidR="007C5C9A" w14:paraId="6706271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2E8A0D8" w14:textId="77777777" w:rsidR="007C5C9A" w:rsidRDefault="007C5C9A" w:rsidP="007C5C9A">
            <w:pPr>
              <w:pStyle w:val="a3"/>
            </w:pPr>
            <w:r>
              <w:t>-82,43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16F5469" w14:textId="77777777" w:rsidR="007C5C9A" w:rsidRDefault="007C5C9A" w:rsidP="007C5C9A">
            <w:pPr>
              <w:pStyle w:val="a3"/>
            </w:pPr>
            <w:r>
              <w:t>-0,1018</w:t>
            </w:r>
          </w:p>
        </w:tc>
      </w:tr>
      <w:tr w:rsidR="007C5C9A" w14:paraId="1977710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216B395" w14:textId="77777777" w:rsidR="007C5C9A" w:rsidRDefault="007C5C9A" w:rsidP="007C5C9A">
            <w:pPr>
              <w:pStyle w:val="a3"/>
            </w:pPr>
            <w:r>
              <w:t>-83,06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BF46299" w14:textId="77777777" w:rsidR="007C5C9A" w:rsidRDefault="007C5C9A" w:rsidP="007C5C9A">
            <w:pPr>
              <w:pStyle w:val="a3"/>
            </w:pPr>
            <w:r>
              <w:t>-0,1021</w:t>
            </w:r>
          </w:p>
        </w:tc>
      </w:tr>
      <w:tr w:rsidR="007C5C9A" w14:paraId="11EA16C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6372316" w14:textId="77777777" w:rsidR="007C5C9A" w:rsidRDefault="007C5C9A" w:rsidP="007C5C9A">
            <w:pPr>
              <w:pStyle w:val="a3"/>
            </w:pPr>
            <w:r>
              <w:t>-83,64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C49AFCC" w14:textId="77777777" w:rsidR="007C5C9A" w:rsidRDefault="007C5C9A" w:rsidP="007C5C9A">
            <w:pPr>
              <w:pStyle w:val="a3"/>
            </w:pPr>
            <w:r>
              <w:t>-0,1023</w:t>
            </w:r>
          </w:p>
        </w:tc>
      </w:tr>
      <w:tr w:rsidR="007C5C9A" w14:paraId="1E01AED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C7898D2" w14:textId="77777777" w:rsidR="007C5C9A" w:rsidRDefault="007C5C9A" w:rsidP="007C5C9A">
            <w:pPr>
              <w:pStyle w:val="a3"/>
            </w:pPr>
            <w:r>
              <w:t>-84,18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98BA9E6" w14:textId="77777777" w:rsidR="007C5C9A" w:rsidRDefault="007C5C9A" w:rsidP="007C5C9A">
            <w:pPr>
              <w:pStyle w:val="a3"/>
            </w:pPr>
            <w:r>
              <w:t>-0,1026</w:t>
            </w:r>
          </w:p>
        </w:tc>
      </w:tr>
      <w:tr w:rsidR="007C5C9A" w14:paraId="06D80F1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19CBF6D" w14:textId="77777777" w:rsidR="007C5C9A" w:rsidRDefault="007C5C9A" w:rsidP="007C5C9A">
            <w:pPr>
              <w:pStyle w:val="a3"/>
            </w:pPr>
            <w:r>
              <w:t>-84,67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5688C38" w14:textId="77777777" w:rsidR="007C5C9A" w:rsidRDefault="007C5C9A" w:rsidP="007C5C9A">
            <w:pPr>
              <w:pStyle w:val="a3"/>
            </w:pPr>
            <w:r>
              <w:t>-0,1028</w:t>
            </w:r>
          </w:p>
        </w:tc>
      </w:tr>
      <w:tr w:rsidR="007C5C9A" w14:paraId="2D79188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9C7E1E3" w14:textId="77777777" w:rsidR="007C5C9A" w:rsidRDefault="007C5C9A" w:rsidP="007C5C9A">
            <w:pPr>
              <w:pStyle w:val="a3"/>
            </w:pPr>
            <w:r>
              <w:t>-85,11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43196F5" w14:textId="77777777" w:rsidR="007C5C9A" w:rsidRDefault="007C5C9A" w:rsidP="007C5C9A">
            <w:pPr>
              <w:pStyle w:val="a3"/>
            </w:pPr>
            <w:r>
              <w:t>-0,1029</w:t>
            </w:r>
          </w:p>
        </w:tc>
      </w:tr>
      <w:tr w:rsidR="007C5C9A" w14:paraId="529FAFF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9AE1576" w14:textId="77777777" w:rsidR="007C5C9A" w:rsidRDefault="007C5C9A" w:rsidP="007C5C9A">
            <w:pPr>
              <w:pStyle w:val="a3"/>
            </w:pPr>
            <w:r>
              <w:t>-85,49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67A085D" w14:textId="77777777" w:rsidR="007C5C9A" w:rsidRDefault="007C5C9A" w:rsidP="007C5C9A">
            <w:pPr>
              <w:pStyle w:val="a3"/>
            </w:pPr>
            <w:r>
              <w:t>-0,1031</w:t>
            </w:r>
          </w:p>
        </w:tc>
      </w:tr>
      <w:tr w:rsidR="007C5C9A" w14:paraId="5461CF4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32EDBA4" w14:textId="77777777" w:rsidR="007C5C9A" w:rsidRDefault="007C5C9A" w:rsidP="007C5C9A">
            <w:pPr>
              <w:pStyle w:val="a3"/>
            </w:pPr>
            <w:r>
              <w:t>-85,82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7AD09E7" w14:textId="77777777" w:rsidR="007C5C9A" w:rsidRDefault="007C5C9A" w:rsidP="007C5C9A">
            <w:pPr>
              <w:pStyle w:val="a3"/>
            </w:pPr>
            <w:r>
              <w:t>-0,1032</w:t>
            </w:r>
          </w:p>
        </w:tc>
      </w:tr>
      <w:tr w:rsidR="007C5C9A" w14:paraId="3214DD7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7593034" w14:textId="77777777" w:rsidR="007C5C9A" w:rsidRDefault="007C5C9A" w:rsidP="007C5C9A">
            <w:pPr>
              <w:pStyle w:val="a3"/>
            </w:pPr>
            <w:r>
              <w:t>-86,1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39B2630" w14:textId="77777777" w:rsidR="007C5C9A" w:rsidRDefault="007C5C9A" w:rsidP="007C5C9A">
            <w:pPr>
              <w:pStyle w:val="a3"/>
            </w:pPr>
            <w:r>
              <w:t>-0,1033</w:t>
            </w:r>
          </w:p>
        </w:tc>
      </w:tr>
      <w:tr w:rsidR="007C5C9A" w14:paraId="3C8B7D5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5814338" w14:textId="77777777" w:rsidR="007C5C9A" w:rsidRDefault="007C5C9A" w:rsidP="007C5C9A">
            <w:pPr>
              <w:pStyle w:val="a3"/>
            </w:pPr>
            <w:r>
              <w:t>-86,32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AFCBA80" w14:textId="77777777" w:rsidR="007C5C9A" w:rsidRDefault="007C5C9A" w:rsidP="007C5C9A">
            <w:pPr>
              <w:pStyle w:val="a3"/>
            </w:pPr>
            <w:r>
              <w:t>-0,1034</w:t>
            </w:r>
          </w:p>
        </w:tc>
      </w:tr>
      <w:tr w:rsidR="007C5C9A" w14:paraId="62D2F8D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E545F53" w14:textId="77777777" w:rsidR="007C5C9A" w:rsidRDefault="007C5C9A" w:rsidP="007C5C9A">
            <w:pPr>
              <w:pStyle w:val="a3"/>
            </w:pPr>
            <w:r>
              <w:t>-86,48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5D9E280" w14:textId="77777777" w:rsidR="007C5C9A" w:rsidRDefault="007C5C9A" w:rsidP="007C5C9A">
            <w:pPr>
              <w:pStyle w:val="a3"/>
            </w:pPr>
            <w:r>
              <w:t>-0,1035</w:t>
            </w:r>
          </w:p>
        </w:tc>
      </w:tr>
      <w:tr w:rsidR="007C5C9A" w14:paraId="75B04EF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2A0BCEC" w14:textId="77777777" w:rsidR="007C5C9A" w:rsidRDefault="007C5C9A" w:rsidP="007C5C9A">
            <w:pPr>
              <w:pStyle w:val="a3"/>
            </w:pPr>
            <w:r>
              <w:t>-86,59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B7C96C0" w14:textId="77777777" w:rsidR="007C5C9A" w:rsidRDefault="007C5C9A" w:rsidP="007C5C9A">
            <w:pPr>
              <w:pStyle w:val="a3"/>
            </w:pPr>
            <w:r>
              <w:t>-0,1035</w:t>
            </w:r>
          </w:p>
        </w:tc>
      </w:tr>
      <w:tr w:rsidR="007C5C9A" w14:paraId="0B32F0D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7D24675" w14:textId="77777777" w:rsidR="007C5C9A" w:rsidRDefault="007C5C9A" w:rsidP="007C5C9A">
            <w:pPr>
              <w:pStyle w:val="a3"/>
            </w:pPr>
            <w:r>
              <w:t>-86,64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8E59933" w14:textId="77777777" w:rsidR="007C5C9A" w:rsidRDefault="007C5C9A" w:rsidP="007C5C9A">
            <w:pPr>
              <w:pStyle w:val="a3"/>
            </w:pPr>
            <w:r>
              <w:t>-0,1035</w:t>
            </w:r>
          </w:p>
        </w:tc>
      </w:tr>
      <w:tr w:rsidR="007C5C9A" w14:paraId="635B9EF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C4DAA71" w14:textId="77777777" w:rsidR="007C5C9A" w:rsidRDefault="007C5C9A" w:rsidP="007C5C9A">
            <w:pPr>
              <w:pStyle w:val="a3"/>
            </w:pPr>
            <w:r>
              <w:t>-86,64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A907816" w14:textId="77777777" w:rsidR="007C5C9A" w:rsidRDefault="007C5C9A" w:rsidP="007C5C9A">
            <w:pPr>
              <w:pStyle w:val="a3"/>
            </w:pPr>
            <w:r>
              <w:t>-0,1035</w:t>
            </w:r>
          </w:p>
        </w:tc>
      </w:tr>
      <w:tr w:rsidR="007C5C9A" w14:paraId="1704453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CEE1B55" w14:textId="77777777" w:rsidR="007C5C9A" w:rsidRDefault="007C5C9A" w:rsidP="007C5C9A">
            <w:pPr>
              <w:pStyle w:val="a3"/>
            </w:pPr>
            <w:r>
              <w:t>-86,58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59B6F28" w14:textId="77777777" w:rsidR="007C5C9A" w:rsidRDefault="007C5C9A" w:rsidP="007C5C9A">
            <w:pPr>
              <w:pStyle w:val="a3"/>
            </w:pPr>
            <w:r>
              <w:t>-0,1034</w:t>
            </w:r>
          </w:p>
        </w:tc>
      </w:tr>
      <w:tr w:rsidR="007C5C9A" w14:paraId="3049626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9E06092" w14:textId="77777777" w:rsidR="007C5C9A" w:rsidRDefault="007C5C9A" w:rsidP="007C5C9A">
            <w:pPr>
              <w:pStyle w:val="a3"/>
            </w:pPr>
            <w:r>
              <w:t>-86,47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FE571BE" w14:textId="77777777" w:rsidR="007C5C9A" w:rsidRDefault="007C5C9A" w:rsidP="007C5C9A">
            <w:pPr>
              <w:pStyle w:val="a3"/>
            </w:pPr>
            <w:r>
              <w:t>-0,1033</w:t>
            </w:r>
          </w:p>
        </w:tc>
      </w:tr>
      <w:tr w:rsidR="007C5C9A" w14:paraId="69CA69C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A512E90" w14:textId="77777777" w:rsidR="007C5C9A" w:rsidRDefault="007C5C9A" w:rsidP="007C5C9A">
            <w:pPr>
              <w:pStyle w:val="a3"/>
            </w:pPr>
            <w:r>
              <w:t>-86,31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7740AAC" w14:textId="77777777" w:rsidR="007C5C9A" w:rsidRDefault="007C5C9A" w:rsidP="007C5C9A">
            <w:pPr>
              <w:pStyle w:val="a3"/>
            </w:pPr>
            <w:r>
              <w:t>-0,103</w:t>
            </w:r>
          </w:p>
        </w:tc>
      </w:tr>
      <w:tr w:rsidR="007C5C9A" w14:paraId="43737A1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54A17AC" w14:textId="77777777" w:rsidR="007C5C9A" w:rsidRDefault="007C5C9A" w:rsidP="007C5C9A">
            <w:pPr>
              <w:pStyle w:val="a3"/>
            </w:pPr>
            <w:r>
              <w:t>-86,1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67AE36C" w14:textId="77777777" w:rsidR="007C5C9A" w:rsidRDefault="007C5C9A" w:rsidP="007C5C9A">
            <w:pPr>
              <w:pStyle w:val="a3"/>
            </w:pPr>
            <w:r>
              <w:t>-0,1027</w:t>
            </w:r>
          </w:p>
        </w:tc>
      </w:tr>
      <w:tr w:rsidR="007C5C9A" w14:paraId="4F4D83C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01F34EC" w14:textId="77777777" w:rsidR="007C5C9A" w:rsidRDefault="007C5C9A" w:rsidP="007C5C9A">
            <w:pPr>
              <w:pStyle w:val="a3"/>
            </w:pPr>
            <w:r>
              <w:t>-85,84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83E0B8B" w14:textId="77777777" w:rsidR="007C5C9A" w:rsidRDefault="007C5C9A" w:rsidP="007C5C9A">
            <w:pPr>
              <w:pStyle w:val="a3"/>
            </w:pPr>
            <w:r>
              <w:t>-0,1023</w:t>
            </w:r>
          </w:p>
        </w:tc>
      </w:tr>
      <w:tr w:rsidR="007C5C9A" w14:paraId="518CEDE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BC435B0" w14:textId="77777777" w:rsidR="007C5C9A" w:rsidRDefault="007C5C9A" w:rsidP="007C5C9A">
            <w:pPr>
              <w:pStyle w:val="a3"/>
            </w:pPr>
            <w:r>
              <w:t>-85,53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14C9214" w14:textId="77777777" w:rsidR="007C5C9A" w:rsidRDefault="007C5C9A" w:rsidP="007C5C9A">
            <w:pPr>
              <w:pStyle w:val="a3"/>
            </w:pPr>
            <w:r>
              <w:t>-0,1018</w:t>
            </w:r>
          </w:p>
        </w:tc>
      </w:tr>
      <w:tr w:rsidR="007C5C9A" w14:paraId="4D88E05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68F41DC" w14:textId="77777777" w:rsidR="007C5C9A" w:rsidRDefault="007C5C9A" w:rsidP="007C5C9A">
            <w:pPr>
              <w:pStyle w:val="a3"/>
            </w:pPr>
            <w:r>
              <w:t>-85,17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0DE5C54" w14:textId="77777777" w:rsidR="007C5C9A" w:rsidRDefault="007C5C9A" w:rsidP="007C5C9A">
            <w:pPr>
              <w:pStyle w:val="a3"/>
            </w:pPr>
            <w:r>
              <w:t>-0,1012</w:t>
            </w:r>
          </w:p>
        </w:tc>
      </w:tr>
      <w:tr w:rsidR="007C5C9A" w14:paraId="57CE3C1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712B9E1" w14:textId="77777777" w:rsidR="007C5C9A" w:rsidRDefault="007C5C9A" w:rsidP="007C5C9A">
            <w:pPr>
              <w:pStyle w:val="a3"/>
            </w:pPr>
            <w:r>
              <w:t>-84,76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471AB87" w14:textId="77777777" w:rsidR="007C5C9A" w:rsidRDefault="007C5C9A" w:rsidP="007C5C9A">
            <w:pPr>
              <w:pStyle w:val="a3"/>
            </w:pPr>
            <w:r>
              <w:t>-0,1006</w:t>
            </w:r>
          </w:p>
        </w:tc>
      </w:tr>
      <w:tr w:rsidR="007C5C9A" w14:paraId="6BCD455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DE5688D" w14:textId="77777777" w:rsidR="007C5C9A" w:rsidRDefault="007C5C9A" w:rsidP="007C5C9A">
            <w:pPr>
              <w:pStyle w:val="a3"/>
            </w:pPr>
            <w:r>
              <w:t>-84,31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4E8A34C" w14:textId="77777777" w:rsidR="007C5C9A" w:rsidRDefault="007C5C9A" w:rsidP="007C5C9A">
            <w:pPr>
              <w:pStyle w:val="a3"/>
            </w:pPr>
            <w:r>
              <w:t>-0,09978</w:t>
            </w:r>
          </w:p>
        </w:tc>
      </w:tr>
      <w:tr w:rsidR="007C5C9A" w14:paraId="38752A2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CE922CC" w14:textId="77777777" w:rsidR="007C5C9A" w:rsidRDefault="007C5C9A" w:rsidP="007C5C9A">
            <w:pPr>
              <w:pStyle w:val="a3"/>
            </w:pPr>
            <w:r>
              <w:t>-83,81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6E8B503" w14:textId="77777777" w:rsidR="007C5C9A" w:rsidRDefault="007C5C9A" w:rsidP="007C5C9A">
            <w:pPr>
              <w:pStyle w:val="a3"/>
            </w:pPr>
            <w:r>
              <w:t>-0,0989</w:t>
            </w:r>
          </w:p>
        </w:tc>
      </w:tr>
      <w:tr w:rsidR="007C5C9A" w14:paraId="61E48DB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1DFE462" w14:textId="77777777" w:rsidR="007C5C9A" w:rsidRDefault="007C5C9A" w:rsidP="007C5C9A">
            <w:pPr>
              <w:pStyle w:val="a3"/>
            </w:pPr>
            <w:r>
              <w:t>-83,27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5492386" w14:textId="77777777" w:rsidR="007C5C9A" w:rsidRDefault="007C5C9A" w:rsidP="007C5C9A">
            <w:pPr>
              <w:pStyle w:val="a3"/>
            </w:pPr>
            <w:r>
              <w:t>-0,09793</w:t>
            </w:r>
          </w:p>
        </w:tc>
      </w:tr>
      <w:tr w:rsidR="007C5C9A" w14:paraId="216ED9F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81CB11C" w14:textId="77777777" w:rsidR="007C5C9A" w:rsidRDefault="007C5C9A" w:rsidP="007C5C9A">
            <w:pPr>
              <w:pStyle w:val="a3"/>
            </w:pPr>
            <w:r>
              <w:t>-82,67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FC3465B" w14:textId="77777777" w:rsidR="007C5C9A" w:rsidRDefault="007C5C9A" w:rsidP="007C5C9A">
            <w:pPr>
              <w:pStyle w:val="a3"/>
            </w:pPr>
            <w:r>
              <w:t>-0,09688</w:t>
            </w:r>
          </w:p>
        </w:tc>
      </w:tr>
      <w:tr w:rsidR="007C5C9A" w14:paraId="1F0EB44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4ACA875" w14:textId="77777777" w:rsidR="007C5C9A" w:rsidRDefault="007C5C9A" w:rsidP="007C5C9A">
            <w:pPr>
              <w:pStyle w:val="a3"/>
            </w:pPr>
            <w:r>
              <w:t>-82,03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EC74E2B" w14:textId="77777777" w:rsidR="007C5C9A" w:rsidRDefault="007C5C9A" w:rsidP="007C5C9A">
            <w:pPr>
              <w:pStyle w:val="a3"/>
            </w:pPr>
            <w:r>
              <w:t>-0,09575</w:t>
            </w:r>
          </w:p>
        </w:tc>
      </w:tr>
      <w:tr w:rsidR="007C5C9A" w14:paraId="37AF35C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2267D15" w14:textId="77777777" w:rsidR="007C5C9A" w:rsidRDefault="007C5C9A" w:rsidP="007C5C9A">
            <w:pPr>
              <w:pStyle w:val="a3"/>
            </w:pPr>
            <w:r>
              <w:t>-81,34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9994314" w14:textId="77777777" w:rsidR="007C5C9A" w:rsidRDefault="007C5C9A" w:rsidP="007C5C9A">
            <w:pPr>
              <w:pStyle w:val="a3"/>
            </w:pPr>
            <w:r>
              <w:t>-0,09455</w:t>
            </w:r>
          </w:p>
        </w:tc>
      </w:tr>
      <w:tr w:rsidR="007C5C9A" w14:paraId="2F17138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7AFC3A7" w14:textId="77777777" w:rsidR="007C5C9A" w:rsidRDefault="007C5C9A" w:rsidP="007C5C9A">
            <w:pPr>
              <w:pStyle w:val="a3"/>
            </w:pPr>
            <w:r>
              <w:t>-80,6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CF1B0C4" w14:textId="77777777" w:rsidR="007C5C9A" w:rsidRDefault="007C5C9A" w:rsidP="007C5C9A">
            <w:pPr>
              <w:pStyle w:val="a3"/>
            </w:pPr>
            <w:r>
              <w:t>-0,09328</w:t>
            </w:r>
          </w:p>
        </w:tc>
      </w:tr>
      <w:tr w:rsidR="007C5C9A" w14:paraId="7F34B69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35561C9" w14:textId="77777777" w:rsidR="007C5C9A" w:rsidRDefault="007C5C9A" w:rsidP="007C5C9A">
            <w:pPr>
              <w:pStyle w:val="a3"/>
            </w:pPr>
            <w:r>
              <w:t>-79,81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D952EE5" w14:textId="77777777" w:rsidR="007C5C9A" w:rsidRDefault="007C5C9A" w:rsidP="007C5C9A">
            <w:pPr>
              <w:pStyle w:val="a3"/>
            </w:pPr>
            <w:r>
              <w:t>-0,09195</w:t>
            </w:r>
          </w:p>
        </w:tc>
      </w:tr>
      <w:tr w:rsidR="007C5C9A" w14:paraId="30E28DF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44ECAC7" w14:textId="77777777" w:rsidR="007C5C9A" w:rsidRDefault="007C5C9A" w:rsidP="007C5C9A">
            <w:pPr>
              <w:pStyle w:val="a3"/>
            </w:pPr>
            <w:r>
              <w:t>-78,97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DC60609" w14:textId="77777777" w:rsidR="007C5C9A" w:rsidRDefault="007C5C9A" w:rsidP="007C5C9A">
            <w:pPr>
              <w:pStyle w:val="a3"/>
            </w:pPr>
            <w:r>
              <w:t>-0,09056</w:t>
            </w:r>
          </w:p>
        </w:tc>
      </w:tr>
      <w:tr w:rsidR="007C5C9A" w14:paraId="14A77E8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E6E1386" w14:textId="77777777" w:rsidR="007C5C9A" w:rsidRDefault="007C5C9A" w:rsidP="007C5C9A">
            <w:pPr>
              <w:pStyle w:val="a3"/>
            </w:pPr>
            <w:r>
              <w:t>-78,09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FEFFC1B" w14:textId="77777777" w:rsidR="007C5C9A" w:rsidRDefault="007C5C9A" w:rsidP="007C5C9A">
            <w:pPr>
              <w:pStyle w:val="a3"/>
            </w:pPr>
            <w:r>
              <w:t>-0,08912</w:t>
            </w:r>
          </w:p>
        </w:tc>
      </w:tr>
      <w:tr w:rsidR="007C5C9A" w14:paraId="395406C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8AE28BB" w14:textId="77777777" w:rsidR="007C5C9A" w:rsidRDefault="007C5C9A" w:rsidP="007C5C9A">
            <w:pPr>
              <w:pStyle w:val="a3"/>
            </w:pPr>
            <w:r>
              <w:t>-77,15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C5D7B67" w14:textId="77777777" w:rsidR="007C5C9A" w:rsidRDefault="007C5C9A" w:rsidP="007C5C9A">
            <w:pPr>
              <w:pStyle w:val="a3"/>
            </w:pPr>
            <w:r>
              <w:t>-0,08763</w:t>
            </w:r>
          </w:p>
        </w:tc>
      </w:tr>
      <w:tr w:rsidR="007C5C9A" w14:paraId="44FF6C3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795748F" w14:textId="77777777" w:rsidR="007C5C9A" w:rsidRDefault="007C5C9A" w:rsidP="007C5C9A">
            <w:pPr>
              <w:pStyle w:val="a3"/>
            </w:pPr>
            <w:r>
              <w:t>-76,16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BA5717B" w14:textId="77777777" w:rsidR="007C5C9A" w:rsidRDefault="007C5C9A" w:rsidP="007C5C9A">
            <w:pPr>
              <w:pStyle w:val="a3"/>
            </w:pPr>
            <w:r>
              <w:t>-0,08608</w:t>
            </w:r>
          </w:p>
        </w:tc>
      </w:tr>
      <w:tr w:rsidR="007C5C9A" w14:paraId="334C587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5E7C052" w14:textId="77777777" w:rsidR="007C5C9A" w:rsidRDefault="007C5C9A" w:rsidP="007C5C9A">
            <w:pPr>
              <w:pStyle w:val="a3"/>
            </w:pPr>
            <w:r>
              <w:t>-75,12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6C9B5B2" w14:textId="77777777" w:rsidR="007C5C9A" w:rsidRDefault="007C5C9A" w:rsidP="007C5C9A">
            <w:pPr>
              <w:pStyle w:val="a3"/>
            </w:pPr>
            <w:r>
              <w:t>-0,08448</w:t>
            </w:r>
          </w:p>
        </w:tc>
      </w:tr>
      <w:tr w:rsidR="007C5C9A" w14:paraId="417FA0D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2E99463" w14:textId="77777777" w:rsidR="007C5C9A" w:rsidRDefault="007C5C9A" w:rsidP="007C5C9A">
            <w:pPr>
              <w:pStyle w:val="a3"/>
            </w:pPr>
            <w:r>
              <w:t>-74,04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5EE4952" w14:textId="77777777" w:rsidR="007C5C9A" w:rsidRDefault="007C5C9A" w:rsidP="007C5C9A">
            <w:pPr>
              <w:pStyle w:val="a3"/>
            </w:pPr>
            <w:r>
              <w:t>-0,08282</w:t>
            </w:r>
          </w:p>
        </w:tc>
      </w:tr>
      <w:tr w:rsidR="007C5C9A" w14:paraId="0B1BB9A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84A079C" w14:textId="77777777" w:rsidR="007C5C9A" w:rsidRDefault="007C5C9A" w:rsidP="007C5C9A">
            <w:pPr>
              <w:pStyle w:val="a3"/>
            </w:pPr>
            <w:r>
              <w:t>-72,91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B12CBA8" w14:textId="77777777" w:rsidR="007C5C9A" w:rsidRDefault="007C5C9A" w:rsidP="007C5C9A">
            <w:pPr>
              <w:pStyle w:val="a3"/>
            </w:pPr>
            <w:r>
              <w:t>-0,0811</w:t>
            </w:r>
          </w:p>
        </w:tc>
      </w:tr>
      <w:tr w:rsidR="007C5C9A" w14:paraId="31843FE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1AE42C4" w14:textId="77777777" w:rsidR="007C5C9A" w:rsidRDefault="007C5C9A" w:rsidP="007C5C9A">
            <w:pPr>
              <w:pStyle w:val="a3"/>
            </w:pPr>
            <w:r>
              <w:t>-71,73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5441FC9" w14:textId="77777777" w:rsidR="007C5C9A" w:rsidRDefault="007C5C9A" w:rsidP="007C5C9A">
            <w:pPr>
              <w:pStyle w:val="a3"/>
            </w:pPr>
            <w:r>
              <w:t>-0,07931</w:t>
            </w:r>
          </w:p>
        </w:tc>
      </w:tr>
      <w:tr w:rsidR="007C5C9A" w14:paraId="74F331D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994719C" w14:textId="77777777" w:rsidR="007C5C9A" w:rsidRDefault="007C5C9A" w:rsidP="007C5C9A">
            <w:pPr>
              <w:pStyle w:val="a3"/>
            </w:pPr>
            <w:r>
              <w:t>-70,51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ED74EB5" w14:textId="77777777" w:rsidR="007C5C9A" w:rsidRDefault="007C5C9A" w:rsidP="007C5C9A">
            <w:pPr>
              <w:pStyle w:val="a3"/>
            </w:pPr>
            <w:r>
              <w:t>-0,07746</w:t>
            </w:r>
          </w:p>
        </w:tc>
      </w:tr>
      <w:tr w:rsidR="007C5C9A" w14:paraId="520F08F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0CC1F3C" w14:textId="77777777" w:rsidR="007C5C9A" w:rsidRDefault="007C5C9A" w:rsidP="007C5C9A">
            <w:pPr>
              <w:pStyle w:val="a3"/>
            </w:pPr>
            <w:r>
              <w:t>-69,25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1D70CB4" w14:textId="77777777" w:rsidR="007C5C9A" w:rsidRDefault="007C5C9A" w:rsidP="007C5C9A">
            <w:pPr>
              <w:pStyle w:val="a3"/>
            </w:pPr>
            <w:r>
              <w:t>-0,07554</w:t>
            </w:r>
          </w:p>
        </w:tc>
      </w:tr>
      <w:tr w:rsidR="007C5C9A" w14:paraId="69AC282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5D6DE31" w14:textId="77777777" w:rsidR="007C5C9A" w:rsidRDefault="007C5C9A" w:rsidP="007C5C9A">
            <w:pPr>
              <w:pStyle w:val="a3"/>
            </w:pPr>
            <w:r>
              <w:t>-67,95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F16D312" w14:textId="77777777" w:rsidR="007C5C9A" w:rsidRDefault="007C5C9A" w:rsidP="007C5C9A">
            <w:pPr>
              <w:pStyle w:val="a3"/>
            </w:pPr>
            <w:r>
              <w:t>-0,07354</w:t>
            </w:r>
          </w:p>
        </w:tc>
      </w:tr>
      <w:tr w:rsidR="007C5C9A" w14:paraId="64EA061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C8CB550" w14:textId="77777777" w:rsidR="007C5C9A" w:rsidRDefault="007C5C9A" w:rsidP="007C5C9A">
            <w:pPr>
              <w:pStyle w:val="a3"/>
            </w:pPr>
            <w:r>
              <w:t>-66,6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D147570" w14:textId="77777777" w:rsidR="007C5C9A" w:rsidRDefault="007C5C9A" w:rsidP="007C5C9A">
            <w:pPr>
              <w:pStyle w:val="a3"/>
            </w:pPr>
            <w:r>
              <w:t>-0,07148</w:t>
            </w:r>
          </w:p>
        </w:tc>
      </w:tr>
      <w:tr w:rsidR="007C5C9A" w14:paraId="469F458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0F8168B" w14:textId="77777777" w:rsidR="007C5C9A" w:rsidRDefault="007C5C9A" w:rsidP="007C5C9A">
            <w:pPr>
              <w:pStyle w:val="a3"/>
            </w:pPr>
            <w:r>
              <w:t>-65,22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8858DD7" w14:textId="77777777" w:rsidR="007C5C9A" w:rsidRDefault="007C5C9A" w:rsidP="007C5C9A">
            <w:pPr>
              <w:pStyle w:val="a3"/>
            </w:pPr>
            <w:r>
              <w:t>-0,06935</w:t>
            </w:r>
          </w:p>
        </w:tc>
      </w:tr>
      <w:tr w:rsidR="007C5C9A" w14:paraId="41EB7D0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73C0C5C" w14:textId="77777777" w:rsidR="007C5C9A" w:rsidRDefault="007C5C9A" w:rsidP="007C5C9A">
            <w:pPr>
              <w:pStyle w:val="a3"/>
            </w:pPr>
            <w:r>
              <w:t>-63,8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5B312F9" w14:textId="77777777" w:rsidR="007C5C9A" w:rsidRDefault="007C5C9A" w:rsidP="007C5C9A">
            <w:pPr>
              <w:pStyle w:val="a3"/>
            </w:pPr>
            <w:r>
              <w:t>-0,06714</w:t>
            </w:r>
          </w:p>
        </w:tc>
      </w:tr>
      <w:tr w:rsidR="007C5C9A" w14:paraId="6D47EB7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22738BA" w14:textId="77777777" w:rsidR="007C5C9A" w:rsidRDefault="007C5C9A" w:rsidP="007C5C9A">
            <w:pPr>
              <w:pStyle w:val="a3"/>
            </w:pPr>
            <w:r>
              <w:t>-62,34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5B7F53D" w14:textId="77777777" w:rsidR="007C5C9A" w:rsidRDefault="007C5C9A" w:rsidP="007C5C9A">
            <w:pPr>
              <w:pStyle w:val="a3"/>
            </w:pPr>
            <w:r>
              <w:t>-0,06488</w:t>
            </w:r>
          </w:p>
        </w:tc>
      </w:tr>
      <w:tr w:rsidR="007C5C9A" w14:paraId="46706E3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B204D6D" w14:textId="77777777" w:rsidR="007C5C9A" w:rsidRDefault="007C5C9A" w:rsidP="007C5C9A">
            <w:pPr>
              <w:pStyle w:val="a3"/>
            </w:pPr>
            <w:r>
              <w:t>-60,85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14746B6" w14:textId="77777777" w:rsidR="007C5C9A" w:rsidRDefault="007C5C9A" w:rsidP="007C5C9A">
            <w:pPr>
              <w:pStyle w:val="a3"/>
            </w:pPr>
            <w:r>
              <w:t>-0,06256</w:t>
            </w:r>
          </w:p>
        </w:tc>
      </w:tr>
      <w:tr w:rsidR="007C5C9A" w14:paraId="2BD1936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23FF882" w14:textId="77777777" w:rsidR="007C5C9A" w:rsidRDefault="007C5C9A" w:rsidP="007C5C9A">
            <w:pPr>
              <w:pStyle w:val="a3"/>
            </w:pPr>
            <w:r>
              <w:t>-59,33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B2D8198" w14:textId="77777777" w:rsidR="007C5C9A" w:rsidRDefault="007C5C9A" w:rsidP="007C5C9A">
            <w:pPr>
              <w:pStyle w:val="a3"/>
            </w:pPr>
            <w:r>
              <w:t>-0,06018</w:t>
            </w:r>
          </w:p>
        </w:tc>
      </w:tr>
      <w:tr w:rsidR="007C5C9A" w14:paraId="2212B3A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2111244" w14:textId="77777777" w:rsidR="007C5C9A" w:rsidRDefault="007C5C9A" w:rsidP="007C5C9A">
            <w:pPr>
              <w:pStyle w:val="a3"/>
            </w:pPr>
            <w:r>
              <w:t>-57,76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3F67C7F" w14:textId="77777777" w:rsidR="007C5C9A" w:rsidRDefault="007C5C9A" w:rsidP="007C5C9A">
            <w:pPr>
              <w:pStyle w:val="a3"/>
            </w:pPr>
            <w:r>
              <w:t>-0,05777</w:t>
            </w:r>
          </w:p>
        </w:tc>
      </w:tr>
      <w:tr w:rsidR="007C5C9A" w14:paraId="219973B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284061C" w14:textId="77777777" w:rsidR="007C5C9A" w:rsidRDefault="007C5C9A" w:rsidP="007C5C9A">
            <w:pPr>
              <w:pStyle w:val="a3"/>
            </w:pPr>
            <w:r>
              <w:t>-56,17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DEB293A" w14:textId="77777777" w:rsidR="007C5C9A" w:rsidRDefault="007C5C9A" w:rsidP="007C5C9A">
            <w:pPr>
              <w:pStyle w:val="a3"/>
            </w:pPr>
            <w:r>
              <w:t>-0,05532</w:t>
            </w:r>
          </w:p>
        </w:tc>
      </w:tr>
      <w:tr w:rsidR="007C5C9A" w14:paraId="2ED96D7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6F9A8B9" w14:textId="77777777" w:rsidR="007C5C9A" w:rsidRDefault="007C5C9A" w:rsidP="007C5C9A">
            <w:pPr>
              <w:pStyle w:val="a3"/>
            </w:pPr>
            <w:r>
              <w:t>-54,53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2CA883E" w14:textId="77777777" w:rsidR="007C5C9A" w:rsidRDefault="007C5C9A" w:rsidP="007C5C9A">
            <w:pPr>
              <w:pStyle w:val="a3"/>
            </w:pPr>
            <w:r>
              <w:t>-0,05284</w:t>
            </w:r>
          </w:p>
        </w:tc>
      </w:tr>
      <w:tr w:rsidR="007C5C9A" w14:paraId="775E062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64A52BD" w14:textId="77777777" w:rsidR="007C5C9A" w:rsidRDefault="007C5C9A" w:rsidP="007C5C9A">
            <w:pPr>
              <w:pStyle w:val="a3"/>
            </w:pPr>
            <w:r>
              <w:t>-52,87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C5516F1" w14:textId="77777777" w:rsidR="007C5C9A" w:rsidRDefault="007C5C9A" w:rsidP="007C5C9A">
            <w:pPr>
              <w:pStyle w:val="a3"/>
            </w:pPr>
            <w:r>
              <w:t>-0,05033</w:t>
            </w:r>
          </w:p>
        </w:tc>
      </w:tr>
      <w:tr w:rsidR="007C5C9A" w14:paraId="66F113C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D1FB207" w14:textId="77777777" w:rsidR="007C5C9A" w:rsidRDefault="007C5C9A" w:rsidP="007C5C9A">
            <w:pPr>
              <w:pStyle w:val="a3"/>
            </w:pPr>
            <w:r>
              <w:t>-51,17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3FDB40C" w14:textId="77777777" w:rsidR="007C5C9A" w:rsidRDefault="007C5C9A" w:rsidP="007C5C9A">
            <w:pPr>
              <w:pStyle w:val="a3"/>
            </w:pPr>
            <w:r>
              <w:t>-0,04781</w:t>
            </w:r>
          </w:p>
        </w:tc>
      </w:tr>
      <w:tr w:rsidR="007C5C9A" w14:paraId="0951CA7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99107B8" w14:textId="77777777" w:rsidR="007C5C9A" w:rsidRDefault="007C5C9A" w:rsidP="007C5C9A">
            <w:pPr>
              <w:pStyle w:val="a3"/>
            </w:pPr>
            <w:r>
              <w:t>-49,44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BE207CA" w14:textId="77777777" w:rsidR="007C5C9A" w:rsidRDefault="007C5C9A" w:rsidP="007C5C9A">
            <w:pPr>
              <w:pStyle w:val="a3"/>
            </w:pPr>
            <w:r>
              <w:t>-0,04528</w:t>
            </w:r>
          </w:p>
        </w:tc>
      </w:tr>
      <w:tr w:rsidR="007C5C9A" w14:paraId="54EBCDE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1D026C5" w14:textId="77777777" w:rsidR="007C5C9A" w:rsidRDefault="007C5C9A" w:rsidP="007C5C9A">
            <w:pPr>
              <w:pStyle w:val="a3"/>
            </w:pPr>
            <w:r>
              <w:t>-47,67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96C259D" w14:textId="77777777" w:rsidR="007C5C9A" w:rsidRDefault="007C5C9A" w:rsidP="007C5C9A">
            <w:pPr>
              <w:pStyle w:val="a3"/>
            </w:pPr>
            <w:r>
              <w:t>-0,04274</w:t>
            </w:r>
          </w:p>
        </w:tc>
      </w:tr>
      <w:tr w:rsidR="007C5C9A" w14:paraId="0792BA3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546F6E6" w14:textId="77777777" w:rsidR="007C5C9A" w:rsidRDefault="007C5C9A" w:rsidP="007C5C9A">
            <w:pPr>
              <w:pStyle w:val="a3"/>
            </w:pPr>
            <w:r>
              <w:t>-45,87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E7AC98B" w14:textId="77777777" w:rsidR="007C5C9A" w:rsidRDefault="007C5C9A" w:rsidP="007C5C9A">
            <w:pPr>
              <w:pStyle w:val="a3"/>
            </w:pPr>
            <w:r>
              <w:t>-0,04019</w:t>
            </w:r>
          </w:p>
        </w:tc>
      </w:tr>
      <w:tr w:rsidR="007C5C9A" w14:paraId="1F74BEF0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2FF3005" w14:textId="77777777" w:rsidR="007C5C9A" w:rsidRDefault="007C5C9A" w:rsidP="007C5C9A">
            <w:pPr>
              <w:pStyle w:val="a3"/>
            </w:pPr>
            <w:r>
              <w:t>-44,05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2E1E757" w14:textId="77777777" w:rsidR="007C5C9A" w:rsidRDefault="007C5C9A" w:rsidP="007C5C9A">
            <w:pPr>
              <w:pStyle w:val="a3"/>
            </w:pPr>
            <w:r>
              <w:t>-0,03763</w:t>
            </w:r>
          </w:p>
        </w:tc>
      </w:tr>
      <w:tr w:rsidR="007C5C9A" w14:paraId="09FF79D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CCDB7DB" w14:textId="77777777" w:rsidR="007C5C9A" w:rsidRDefault="007C5C9A" w:rsidP="007C5C9A">
            <w:pPr>
              <w:pStyle w:val="a3"/>
            </w:pPr>
            <w:r>
              <w:t>-42,19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B132F03" w14:textId="77777777" w:rsidR="007C5C9A" w:rsidRDefault="007C5C9A" w:rsidP="007C5C9A">
            <w:pPr>
              <w:pStyle w:val="a3"/>
            </w:pPr>
            <w:r>
              <w:t>-0,03506</w:t>
            </w:r>
          </w:p>
        </w:tc>
      </w:tr>
      <w:tr w:rsidR="007C5C9A" w14:paraId="396A716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8F29263" w14:textId="77777777" w:rsidR="007C5C9A" w:rsidRDefault="007C5C9A" w:rsidP="007C5C9A">
            <w:pPr>
              <w:pStyle w:val="a3"/>
            </w:pPr>
            <w:r>
              <w:t>-40,3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CE6B2E8" w14:textId="77777777" w:rsidR="007C5C9A" w:rsidRDefault="007C5C9A" w:rsidP="007C5C9A">
            <w:pPr>
              <w:pStyle w:val="a3"/>
            </w:pPr>
            <w:r>
              <w:t>-0,03247</w:t>
            </w:r>
          </w:p>
        </w:tc>
      </w:tr>
      <w:tr w:rsidR="007C5C9A" w14:paraId="58F34FB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38D77D3" w14:textId="77777777" w:rsidR="007C5C9A" w:rsidRDefault="007C5C9A" w:rsidP="007C5C9A">
            <w:pPr>
              <w:pStyle w:val="a3"/>
            </w:pPr>
            <w:r>
              <w:t>-38,39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53AB9B6" w14:textId="77777777" w:rsidR="007C5C9A" w:rsidRDefault="007C5C9A" w:rsidP="007C5C9A">
            <w:pPr>
              <w:pStyle w:val="a3"/>
            </w:pPr>
            <w:r>
              <w:t>-0,02986</w:t>
            </w:r>
          </w:p>
        </w:tc>
      </w:tr>
      <w:tr w:rsidR="007C5C9A" w14:paraId="485E5E3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945D5BB" w14:textId="77777777" w:rsidR="007C5C9A" w:rsidRDefault="007C5C9A" w:rsidP="007C5C9A">
            <w:pPr>
              <w:pStyle w:val="a3"/>
            </w:pPr>
            <w:r>
              <w:t>-36,46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7252DE4" w14:textId="77777777" w:rsidR="007C5C9A" w:rsidRDefault="007C5C9A" w:rsidP="007C5C9A">
            <w:pPr>
              <w:pStyle w:val="a3"/>
            </w:pPr>
            <w:r>
              <w:t>-0,02723</w:t>
            </w:r>
          </w:p>
        </w:tc>
      </w:tr>
      <w:tr w:rsidR="007C5C9A" w14:paraId="4839D95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75059E3" w14:textId="77777777" w:rsidR="007C5C9A" w:rsidRDefault="007C5C9A" w:rsidP="007C5C9A">
            <w:pPr>
              <w:pStyle w:val="a3"/>
            </w:pPr>
            <w:r>
              <w:t>-34,5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0953C60" w14:textId="77777777" w:rsidR="007C5C9A" w:rsidRDefault="007C5C9A" w:rsidP="007C5C9A">
            <w:pPr>
              <w:pStyle w:val="a3"/>
            </w:pPr>
            <w:r>
              <w:t>-0,02456</w:t>
            </w:r>
          </w:p>
        </w:tc>
      </w:tr>
      <w:tr w:rsidR="007C5C9A" w14:paraId="348D5F1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E5477E2" w14:textId="77777777" w:rsidR="007C5C9A" w:rsidRDefault="007C5C9A" w:rsidP="007C5C9A">
            <w:pPr>
              <w:pStyle w:val="a3"/>
            </w:pPr>
            <w:r>
              <w:t>-32,52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98814A9" w14:textId="77777777" w:rsidR="007C5C9A" w:rsidRDefault="007C5C9A" w:rsidP="007C5C9A">
            <w:pPr>
              <w:pStyle w:val="a3"/>
            </w:pPr>
            <w:r>
              <w:t>-0,02186</w:t>
            </w:r>
          </w:p>
        </w:tc>
      </w:tr>
      <w:tr w:rsidR="007C5C9A" w14:paraId="63B780B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E863BC4" w14:textId="77777777" w:rsidR="007C5C9A" w:rsidRDefault="007C5C9A" w:rsidP="007C5C9A">
            <w:pPr>
              <w:pStyle w:val="a3"/>
            </w:pPr>
            <w:r>
              <w:t>-30,53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EAFA771" w14:textId="77777777" w:rsidR="007C5C9A" w:rsidRDefault="007C5C9A" w:rsidP="007C5C9A">
            <w:pPr>
              <w:pStyle w:val="a3"/>
            </w:pPr>
            <w:r>
              <w:t>-0,01913</w:t>
            </w:r>
          </w:p>
        </w:tc>
      </w:tr>
      <w:tr w:rsidR="007C5C9A" w14:paraId="60BF058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1D14D8A" w14:textId="77777777" w:rsidR="007C5C9A" w:rsidRDefault="007C5C9A" w:rsidP="007C5C9A">
            <w:pPr>
              <w:pStyle w:val="a3"/>
            </w:pPr>
            <w:r>
              <w:t>-28,51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59859F0" w14:textId="77777777" w:rsidR="007C5C9A" w:rsidRDefault="007C5C9A" w:rsidP="007C5C9A">
            <w:pPr>
              <w:pStyle w:val="a3"/>
            </w:pPr>
            <w:r>
              <w:t>-0,01636</w:t>
            </w:r>
          </w:p>
        </w:tc>
      </w:tr>
      <w:tr w:rsidR="007C5C9A" w14:paraId="240379BD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B432458" w14:textId="77777777" w:rsidR="007C5C9A" w:rsidRDefault="007C5C9A" w:rsidP="007C5C9A">
            <w:pPr>
              <w:pStyle w:val="a3"/>
            </w:pPr>
            <w:r>
              <w:t>-26,49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9D60ED2" w14:textId="77777777" w:rsidR="007C5C9A" w:rsidRDefault="007C5C9A" w:rsidP="007C5C9A">
            <w:pPr>
              <w:pStyle w:val="a3"/>
            </w:pPr>
            <w:r>
              <w:t>-0,01355</w:t>
            </w:r>
          </w:p>
        </w:tc>
      </w:tr>
      <w:tr w:rsidR="007C5C9A" w14:paraId="76657FA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4620D6B" w14:textId="77777777" w:rsidR="007C5C9A" w:rsidRDefault="007C5C9A" w:rsidP="007C5C9A">
            <w:pPr>
              <w:pStyle w:val="a3"/>
            </w:pPr>
            <w:r>
              <w:t>-24,45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0A99FD5" w14:textId="77777777" w:rsidR="007C5C9A" w:rsidRDefault="007C5C9A" w:rsidP="007C5C9A">
            <w:pPr>
              <w:pStyle w:val="a3"/>
            </w:pPr>
            <w:r>
              <w:t>-0,0107</w:t>
            </w:r>
          </w:p>
        </w:tc>
      </w:tr>
      <w:tr w:rsidR="007C5C9A" w14:paraId="66C0ED9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EDFECC3" w14:textId="77777777" w:rsidR="007C5C9A" w:rsidRDefault="007C5C9A" w:rsidP="007C5C9A">
            <w:pPr>
              <w:pStyle w:val="a3"/>
            </w:pPr>
            <w:r>
              <w:t>-22,39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F8AB14E" w14:textId="77777777" w:rsidR="007C5C9A" w:rsidRDefault="007C5C9A" w:rsidP="007C5C9A">
            <w:pPr>
              <w:pStyle w:val="a3"/>
            </w:pPr>
            <w:r>
              <w:t>-0,00782</w:t>
            </w:r>
          </w:p>
        </w:tc>
      </w:tr>
      <w:tr w:rsidR="007C5C9A" w14:paraId="5045441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267245B" w14:textId="77777777" w:rsidR="007C5C9A" w:rsidRDefault="007C5C9A" w:rsidP="007C5C9A">
            <w:pPr>
              <w:pStyle w:val="a3"/>
            </w:pPr>
            <w:r>
              <w:t>-20,33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9EA6584" w14:textId="77777777" w:rsidR="007C5C9A" w:rsidRDefault="007C5C9A" w:rsidP="007C5C9A">
            <w:pPr>
              <w:pStyle w:val="a3"/>
            </w:pPr>
            <w:r>
              <w:t>-0,00491</w:t>
            </w:r>
          </w:p>
        </w:tc>
      </w:tr>
      <w:tr w:rsidR="007C5C9A" w14:paraId="4B1A09D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C52A0C5" w14:textId="77777777" w:rsidR="007C5C9A" w:rsidRDefault="007C5C9A" w:rsidP="007C5C9A">
            <w:pPr>
              <w:pStyle w:val="a3"/>
            </w:pPr>
            <w:r>
              <w:t>-18,26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8EE5AB0" w14:textId="77777777" w:rsidR="007C5C9A" w:rsidRDefault="007C5C9A" w:rsidP="007C5C9A">
            <w:pPr>
              <w:pStyle w:val="a3"/>
            </w:pPr>
            <w:r>
              <w:t>-0,001975</w:t>
            </w:r>
          </w:p>
        </w:tc>
      </w:tr>
      <w:tr w:rsidR="007C5C9A" w14:paraId="6170EFC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0F7AF1B" w14:textId="77777777" w:rsidR="007C5C9A" w:rsidRDefault="007C5C9A" w:rsidP="007C5C9A">
            <w:pPr>
              <w:pStyle w:val="a3"/>
            </w:pPr>
            <w:r>
              <w:t>-16,18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9057546" w14:textId="77777777" w:rsidR="007C5C9A" w:rsidRDefault="007C5C9A" w:rsidP="007C5C9A">
            <w:pPr>
              <w:pStyle w:val="a3"/>
            </w:pPr>
            <w:r>
              <w:t>0,0009771</w:t>
            </w:r>
          </w:p>
        </w:tc>
      </w:tr>
      <w:tr w:rsidR="007C5C9A" w14:paraId="5D17268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4AC3834" w14:textId="77777777" w:rsidR="007C5C9A" w:rsidRDefault="007C5C9A" w:rsidP="007C5C9A">
            <w:pPr>
              <w:pStyle w:val="a3"/>
            </w:pPr>
            <w:r>
              <w:t>-14,09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DF50D97" w14:textId="77777777" w:rsidR="007C5C9A" w:rsidRDefault="007C5C9A" w:rsidP="007C5C9A">
            <w:pPr>
              <w:pStyle w:val="a3"/>
            </w:pPr>
            <w:r>
              <w:t>0,00394</w:t>
            </w:r>
          </w:p>
        </w:tc>
      </w:tr>
      <w:tr w:rsidR="007C5C9A" w14:paraId="77432A63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C2D1C19" w14:textId="77777777" w:rsidR="007C5C9A" w:rsidRDefault="007C5C9A" w:rsidP="007C5C9A">
            <w:pPr>
              <w:pStyle w:val="a3"/>
            </w:pPr>
            <w:r>
              <w:t>-12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99BC0E0" w14:textId="77777777" w:rsidR="007C5C9A" w:rsidRDefault="007C5C9A" w:rsidP="007C5C9A">
            <w:pPr>
              <w:pStyle w:val="a3"/>
            </w:pPr>
            <w:r>
              <w:t>0,006905</w:t>
            </w:r>
          </w:p>
        </w:tc>
      </w:tr>
      <w:tr w:rsidR="007C5C9A" w14:paraId="3250795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6BE1013" w14:textId="77777777" w:rsidR="007C5C9A" w:rsidRDefault="007C5C9A" w:rsidP="007C5C9A">
            <w:pPr>
              <w:pStyle w:val="a3"/>
            </w:pPr>
            <w:r>
              <w:t>-9,897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47B8956" w14:textId="77777777" w:rsidR="007C5C9A" w:rsidRDefault="007C5C9A" w:rsidP="007C5C9A">
            <w:pPr>
              <w:pStyle w:val="a3"/>
            </w:pPr>
            <w:r>
              <w:t>0,009866</w:t>
            </w:r>
          </w:p>
        </w:tc>
      </w:tr>
      <w:tr w:rsidR="007C5C9A" w14:paraId="68CE8649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44AE06E" w14:textId="77777777" w:rsidR="007C5C9A" w:rsidRDefault="007C5C9A" w:rsidP="007C5C9A">
            <w:pPr>
              <w:pStyle w:val="a3"/>
            </w:pPr>
            <w:r>
              <w:t>-7,791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790CB27" w14:textId="77777777" w:rsidR="007C5C9A" w:rsidRDefault="007C5C9A" w:rsidP="007C5C9A">
            <w:pPr>
              <w:pStyle w:val="a3"/>
            </w:pPr>
            <w:r>
              <w:t>0,01281</w:t>
            </w:r>
          </w:p>
        </w:tc>
      </w:tr>
      <w:tr w:rsidR="007C5C9A" w14:paraId="0FCDFA3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60286AB" w14:textId="77777777" w:rsidR="007C5C9A" w:rsidRDefault="007C5C9A" w:rsidP="007C5C9A">
            <w:pPr>
              <w:pStyle w:val="a3"/>
            </w:pPr>
            <w:r>
              <w:t>-5,68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9F53A65" w14:textId="77777777" w:rsidR="007C5C9A" w:rsidRDefault="007C5C9A" w:rsidP="007C5C9A">
            <w:pPr>
              <w:pStyle w:val="a3"/>
            </w:pPr>
            <w:r>
              <w:t>0,01575</w:t>
            </w:r>
          </w:p>
        </w:tc>
      </w:tr>
      <w:tr w:rsidR="007C5C9A" w14:paraId="7CDCDD7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6C054C1F" w14:textId="77777777" w:rsidR="007C5C9A" w:rsidRDefault="007C5C9A" w:rsidP="007C5C9A">
            <w:pPr>
              <w:pStyle w:val="a3"/>
            </w:pPr>
            <w:r>
              <w:t>-3,565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2246454A" w14:textId="77777777" w:rsidR="007C5C9A" w:rsidRDefault="007C5C9A" w:rsidP="007C5C9A">
            <w:pPr>
              <w:pStyle w:val="a3"/>
            </w:pPr>
            <w:r>
              <w:t>0,01865</w:t>
            </w:r>
          </w:p>
        </w:tc>
      </w:tr>
      <w:tr w:rsidR="007C5C9A" w14:paraId="4B0FE9D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028A679" w14:textId="77777777" w:rsidR="007C5C9A" w:rsidRDefault="007C5C9A" w:rsidP="007C5C9A">
            <w:pPr>
              <w:pStyle w:val="a3"/>
            </w:pPr>
            <w:r>
              <w:t>-1,448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72874932" w14:textId="77777777" w:rsidR="007C5C9A" w:rsidRDefault="007C5C9A" w:rsidP="007C5C9A">
            <w:pPr>
              <w:pStyle w:val="a3"/>
            </w:pPr>
            <w:r>
              <w:t>0,02153</w:t>
            </w:r>
          </w:p>
        </w:tc>
      </w:tr>
      <w:tr w:rsidR="007C5C9A" w14:paraId="767EBB1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C89CB12" w14:textId="77777777" w:rsidR="007C5C9A" w:rsidRDefault="007C5C9A" w:rsidP="007C5C9A">
            <w:pPr>
              <w:pStyle w:val="a3"/>
            </w:pPr>
            <w:r>
              <w:t>0,6718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D404AB5" w14:textId="77777777" w:rsidR="007C5C9A" w:rsidRDefault="007C5C9A" w:rsidP="007C5C9A">
            <w:pPr>
              <w:pStyle w:val="a3"/>
            </w:pPr>
            <w:r>
              <w:t>0,02438</w:t>
            </w:r>
          </w:p>
        </w:tc>
      </w:tr>
      <w:tr w:rsidR="007C5C9A" w14:paraId="491E4DA5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6DBA004" w14:textId="77777777" w:rsidR="007C5C9A" w:rsidRDefault="007C5C9A" w:rsidP="007C5C9A">
            <w:pPr>
              <w:pStyle w:val="a3"/>
            </w:pPr>
            <w:r>
              <w:t>2,792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296AAAB" w14:textId="77777777" w:rsidR="007C5C9A" w:rsidRDefault="007C5C9A" w:rsidP="007C5C9A">
            <w:pPr>
              <w:pStyle w:val="a3"/>
            </w:pPr>
            <w:r>
              <w:t>0,02719</w:t>
            </w:r>
          </w:p>
        </w:tc>
      </w:tr>
      <w:tr w:rsidR="007C5C9A" w14:paraId="60B8874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A957F85" w14:textId="77777777" w:rsidR="007C5C9A" w:rsidRDefault="007C5C9A" w:rsidP="007C5C9A">
            <w:pPr>
              <w:pStyle w:val="a3"/>
            </w:pPr>
            <w:r>
              <w:t>4,912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449DD38" w14:textId="77777777" w:rsidR="007C5C9A" w:rsidRDefault="007C5C9A" w:rsidP="007C5C9A">
            <w:pPr>
              <w:pStyle w:val="a3"/>
            </w:pPr>
            <w:r>
              <w:t>0,02996</w:t>
            </w:r>
          </w:p>
        </w:tc>
      </w:tr>
      <w:tr w:rsidR="007C5C9A" w14:paraId="066DE7B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229C79E" w14:textId="77777777" w:rsidR="007C5C9A" w:rsidRDefault="007C5C9A" w:rsidP="007C5C9A">
            <w:pPr>
              <w:pStyle w:val="a3"/>
            </w:pPr>
            <w:r>
              <w:t>7,03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7DBCDAB" w14:textId="77777777" w:rsidR="007C5C9A" w:rsidRDefault="007C5C9A" w:rsidP="007C5C9A">
            <w:pPr>
              <w:pStyle w:val="a3"/>
            </w:pPr>
            <w:r>
              <w:t>0,03269</w:t>
            </w:r>
          </w:p>
        </w:tc>
      </w:tr>
      <w:tr w:rsidR="007C5C9A" w14:paraId="362E2BFE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15F6C70" w14:textId="77777777" w:rsidR="007C5C9A" w:rsidRDefault="007C5C9A" w:rsidP="007C5C9A">
            <w:pPr>
              <w:pStyle w:val="a3"/>
            </w:pPr>
            <w:r>
              <w:t>9,144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4CFE26D" w14:textId="77777777" w:rsidR="007C5C9A" w:rsidRDefault="007C5C9A" w:rsidP="007C5C9A">
            <w:pPr>
              <w:pStyle w:val="a3"/>
            </w:pPr>
            <w:r>
              <w:t>0,03537</w:t>
            </w:r>
          </w:p>
        </w:tc>
      </w:tr>
      <w:tr w:rsidR="007C5C9A" w14:paraId="459D0B1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45A7230" w14:textId="77777777" w:rsidR="007C5C9A" w:rsidRDefault="007C5C9A" w:rsidP="007C5C9A">
            <w:pPr>
              <w:pStyle w:val="a3"/>
            </w:pPr>
            <w:r>
              <w:t>11,25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CDB56C8" w14:textId="77777777" w:rsidR="007C5C9A" w:rsidRDefault="007C5C9A" w:rsidP="007C5C9A">
            <w:pPr>
              <w:pStyle w:val="a3"/>
            </w:pPr>
            <w:r>
              <w:t>0,03802</w:t>
            </w:r>
          </w:p>
        </w:tc>
      </w:tr>
      <w:tr w:rsidR="007C5C9A" w14:paraId="0658377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34BFB31F" w14:textId="77777777" w:rsidR="007C5C9A" w:rsidRDefault="007C5C9A" w:rsidP="007C5C9A">
            <w:pPr>
              <w:pStyle w:val="a3"/>
            </w:pPr>
            <w:r>
              <w:t>13,36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9477B76" w14:textId="77777777" w:rsidR="007C5C9A" w:rsidRDefault="007C5C9A" w:rsidP="007C5C9A">
            <w:pPr>
              <w:pStyle w:val="a3"/>
            </w:pPr>
            <w:r>
              <w:t>0,04062</w:t>
            </w:r>
          </w:p>
        </w:tc>
      </w:tr>
      <w:tr w:rsidR="007C5C9A" w14:paraId="3DB5C98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1554CD1" w14:textId="77777777" w:rsidR="007C5C9A" w:rsidRDefault="007C5C9A" w:rsidP="007C5C9A">
            <w:pPr>
              <w:pStyle w:val="a3"/>
            </w:pPr>
            <w:r>
              <w:t>15,45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070AD51" w14:textId="77777777" w:rsidR="007C5C9A" w:rsidRDefault="007C5C9A" w:rsidP="007C5C9A">
            <w:pPr>
              <w:pStyle w:val="a3"/>
            </w:pPr>
            <w:r>
              <w:t>0,04317</w:t>
            </w:r>
          </w:p>
        </w:tc>
      </w:tr>
      <w:tr w:rsidR="007C5C9A" w14:paraId="1B9391BC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20121D4" w14:textId="77777777" w:rsidR="007C5C9A" w:rsidRDefault="007C5C9A" w:rsidP="007C5C9A">
            <w:pPr>
              <w:pStyle w:val="a3"/>
            </w:pPr>
            <w:r>
              <w:t>17,54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07B7712" w14:textId="77777777" w:rsidR="007C5C9A" w:rsidRDefault="007C5C9A" w:rsidP="007C5C9A">
            <w:pPr>
              <w:pStyle w:val="a3"/>
            </w:pPr>
            <w:r>
              <w:t>0,04567</w:t>
            </w:r>
          </w:p>
        </w:tc>
      </w:tr>
      <w:tr w:rsidR="007C5C9A" w14:paraId="3129670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74A9982" w14:textId="77777777" w:rsidR="007C5C9A" w:rsidRDefault="007C5C9A" w:rsidP="007C5C9A">
            <w:pPr>
              <w:pStyle w:val="a3"/>
            </w:pPr>
            <w:r>
              <w:t>19,61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3EFCA1C" w14:textId="77777777" w:rsidR="007C5C9A" w:rsidRDefault="007C5C9A" w:rsidP="007C5C9A">
            <w:pPr>
              <w:pStyle w:val="a3"/>
            </w:pPr>
            <w:r>
              <w:t>0,04812</w:t>
            </w:r>
          </w:p>
        </w:tc>
      </w:tr>
      <w:tr w:rsidR="007C5C9A" w14:paraId="4EE539C1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C6176D2" w14:textId="77777777" w:rsidR="007C5C9A" w:rsidRDefault="007C5C9A" w:rsidP="007C5C9A">
            <w:pPr>
              <w:pStyle w:val="a3"/>
            </w:pPr>
            <w:r>
              <w:t>21,68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2180784" w14:textId="77777777" w:rsidR="007C5C9A" w:rsidRDefault="007C5C9A" w:rsidP="007C5C9A">
            <w:pPr>
              <w:pStyle w:val="a3"/>
            </w:pPr>
            <w:r>
              <w:t>0,05052</w:t>
            </w:r>
          </w:p>
        </w:tc>
      </w:tr>
      <w:tr w:rsidR="007C5C9A" w14:paraId="1588E6A6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AE5830B" w14:textId="77777777" w:rsidR="007C5C9A" w:rsidRDefault="007C5C9A" w:rsidP="007C5C9A">
            <w:pPr>
              <w:pStyle w:val="a3"/>
            </w:pPr>
            <w:r>
              <w:t>23,72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1E12658" w14:textId="77777777" w:rsidR="007C5C9A" w:rsidRDefault="007C5C9A" w:rsidP="007C5C9A">
            <w:pPr>
              <w:pStyle w:val="a3"/>
            </w:pPr>
            <w:r>
              <w:t>0,05286</w:t>
            </w:r>
          </w:p>
        </w:tc>
      </w:tr>
      <w:tr w:rsidR="007C5C9A" w14:paraId="4B1632C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0051844" w14:textId="77777777" w:rsidR="007C5C9A" w:rsidRDefault="007C5C9A" w:rsidP="007C5C9A">
            <w:pPr>
              <w:pStyle w:val="a3"/>
            </w:pPr>
            <w:r>
              <w:t>25,76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E80B7C1" w14:textId="77777777" w:rsidR="007C5C9A" w:rsidRDefault="007C5C9A" w:rsidP="007C5C9A">
            <w:pPr>
              <w:pStyle w:val="a3"/>
            </w:pPr>
            <w:r>
              <w:t>0,05515</w:t>
            </w:r>
          </w:p>
        </w:tc>
      </w:tr>
      <w:tr w:rsidR="007C5C9A" w14:paraId="3A1FEA0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2DA75AC2" w14:textId="77777777" w:rsidR="007C5C9A" w:rsidRDefault="007C5C9A" w:rsidP="007C5C9A">
            <w:pPr>
              <w:pStyle w:val="a3"/>
            </w:pPr>
            <w:r>
              <w:t>27,78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851831F" w14:textId="77777777" w:rsidR="007C5C9A" w:rsidRDefault="007C5C9A" w:rsidP="007C5C9A">
            <w:pPr>
              <w:pStyle w:val="a3"/>
            </w:pPr>
            <w:r>
              <w:t>0,05737</w:t>
            </w:r>
          </w:p>
        </w:tc>
      </w:tr>
      <w:tr w:rsidR="007C5C9A" w14:paraId="6637C2F4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5628128" w14:textId="77777777" w:rsidR="007C5C9A" w:rsidRDefault="007C5C9A" w:rsidP="007C5C9A">
            <w:pPr>
              <w:pStyle w:val="a3"/>
            </w:pPr>
            <w:r>
              <w:t>29,78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5F01E194" w14:textId="77777777" w:rsidR="007C5C9A" w:rsidRDefault="007C5C9A" w:rsidP="007C5C9A">
            <w:pPr>
              <w:pStyle w:val="a3"/>
            </w:pPr>
            <w:r>
              <w:t>0,05953</w:t>
            </w:r>
          </w:p>
        </w:tc>
      </w:tr>
      <w:tr w:rsidR="007C5C9A" w14:paraId="6E0F462A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043F02D4" w14:textId="77777777" w:rsidR="007C5C9A" w:rsidRDefault="007C5C9A" w:rsidP="007C5C9A">
            <w:pPr>
              <w:pStyle w:val="a3"/>
            </w:pPr>
            <w:r>
              <w:t>31,77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005C3FFC" w14:textId="77777777" w:rsidR="007C5C9A" w:rsidRDefault="007C5C9A" w:rsidP="007C5C9A">
            <w:pPr>
              <w:pStyle w:val="a3"/>
            </w:pPr>
            <w:r>
              <w:t>0,06162</w:t>
            </w:r>
          </w:p>
        </w:tc>
      </w:tr>
      <w:tr w:rsidR="007C5C9A" w14:paraId="0DEC6F07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5B03AC1F" w14:textId="77777777" w:rsidR="007C5C9A" w:rsidRDefault="007C5C9A" w:rsidP="007C5C9A">
            <w:pPr>
              <w:pStyle w:val="a3"/>
            </w:pPr>
            <w:r>
              <w:t>33,74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6EF1B05" w14:textId="77777777" w:rsidR="007C5C9A" w:rsidRDefault="007C5C9A" w:rsidP="007C5C9A">
            <w:pPr>
              <w:pStyle w:val="a3"/>
            </w:pPr>
            <w:r>
              <w:t>0,06365</w:t>
            </w:r>
          </w:p>
        </w:tc>
      </w:tr>
      <w:tr w:rsidR="007C5C9A" w14:paraId="085D281F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26C1BB6" w14:textId="77777777" w:rsidR="007C5C9A" w:rsidRDefault="007C5C9A" w:rsidP="007C5C9A">
            <w:pPr>
              <w:pStyle w:val="a3"/>
            </w:pPr>
            <w:r>
              <w:t>35,69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486FE97C" w14:textId="77777777" w:rsidR="007C5C9A" w:rsidRDefault="007C5C9A" w:rsidP="007C5C9A">
            <w:pPr>
              <w:pStyle w:val="a3"/>
            </w:pPr>
            <w:r>
              <w:t>0,06561</w:t>
            </w:r>
          </w:p>
        </w:tc>
      </w:tr>
      <w:tr w:rsidR="007C5C9A" w14:paraId="3A1D8DD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78D8DA37" w14:textId="77777777" w:rsidR="007C5C9A" w:rsidRDefault="007C5C9A" w:rsidP="007C5C9A">
            <w:pPr>
              <w:pStyle w:val="a3"/>
            </w:pPr>
            <w:r>
              <w:t>37,62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32386F96" w14:textId="77777777" w:rsidR="007C5C9A" w:rsidRDefault="007C5C9A" w:rsidP="007C5C9A">
            <w:pPr>
              <w:pStyle w:val="a3"/>
            </w:pPr>
            <w:r>
              <w:t>0,06751</w:t>
            </w:r>
          </w:p>
        </w:tc>
      </w:tr>
      <w:tr w:rsidR="007C5C9A" w14:paraId="29306352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1AD7E586" w14:textId="77777777" w:rsidR="007C5C9A" w:rsidRDefault="007C5C9A" w:rsidP="007C5C9A">
            <w:pPr>
              <w:pStyle w:val="a3"/>
            </w:pPr>
            <w:r>
              <w:t>39,52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678D0CC9" w14:textId="77777777" w:rsidR="007C5C9A" w:rsidRDefault="007C5C9A" w:rsidP="007C5C9A">
            <w:pPr>
              <w:pStyle w:val="a3"/>
            </w:pPr>
            <w:r>
              <w:t>0,06935</w:t>
            </w:r>
          </w:p>
        </w:tc>
      </w:tr>
      <w:tr w:rsidR="007C5C9A" w14:paraId="24473B08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</w:tcBorders>
            <w:shd w:val="clear" w:color="auto" w:fill="auto"/>
          </w:tcPr>
          <w:p w14:paraId="405F14A2" w14:textId="77777777" w:rsidR="007C5C9A" w:rsidRDefault="007C5C9A" w:rsidP="007C5C9A">
            <w:pPr>
              <w:pStyle w:val="a3"/>
            </w:pPr>
            <w:r>
              <w:t>41,41</w:t>
            </w:r>
          </w:p>
        </w:tc>
        <w:tc>
          <w:tcPr>
            <w:tcW w:w="1431" w:type="dxa"/>
            <w:tcBorders>
              <w:right w:val="single" w:sz="12" w:space="0" w:color="auto"/>
            </w:tcBorders>
            <w:shd w:val="clear" w:color="auto" w:fill="auto"/>
          </w:tcPr>
          <w:p w14:paraId="1AA76E82" w14:textId="77777777" w:rsidR="007C5C9A" w:rsidRDefault="007C5C9A" w:rsidP="007C5C9A">
            <w:pPr>
              <w:pStyle w:val="a3"/>
            </w:pPr>
            <w:r>
              <w:t>0,07113</w:t>
            </w:r>
          </w:p>
        </w:tc>
      </w:tr>
      <w:tr w:rsidR="007C5C9A" w14:paraId="276EEF8B" w14:textId="77777777" w:rsidTr="007C5C9A">
        <w:trPr>
          <w:jc w:val="center"/>
        </w:trPr>
        <w:tc>
          <w:tcPr>
            <w:tcW w:w="99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5BB07886" w14:textId="77777777" w:rsidR="007C5C9A" w:rsidRDefault="007C5C9A" w:rsidP="007C5C9A">
            <w:pPr>
              <w:pStyle w:val="a3"/>
            </w:pPr>
            <w:r>
              <w:t>43,27</w:t>
            </w:r>
          </w:p>
        </w:tc>
        <w:tc>
          <w:tcPr>
            <w:tcW w:w="143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C0C859F" w14:textId="77777777" w:rsidR="007C5C9A" w:rsidRDefault="007C5C9A" w:rsidP="007C5C9A">
            <w:pPr>
              <w:pStyle w:val="a3"/>
            </w:pPr>
            <w:r>
              <w:t>0,07284</w:t>
            </w:r>
          </w:p>
        </w:tc>
      </w:tr>
    </w:tbl>
    <w:p w14:paraId="65E8659C" w14:textId="77777777" w:rsidR="007C5C9A" w:rsidRDefault="007C5C9A" w:rsidP="007C5C9A"/>
    <w:p w14:paraId="1F8F01C4" w14:textId="77777777" w:rsidR="007C5C9A" w:rsidRPr="00BA565C" w:rsidRDefault="00E73D00" w:rsidP="007C5C9A">
      <w:pPr>
        <w:rPr>
          <w:noProof/>
        </w:rPr>
      </w:pPr>
      <w:r>
        <w:rPr>
          <w:noProof/>
        </w:rPr>
        <w:drawing>
          <wp:inline distT="0" distB="0" distL="0" distR="0" wp14:anchorId="24629E85" wp14:editId="76680AA3">
            <wp:extent cx="5934075" cy="4752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8BDA" w14:textId="77777777" w:rsidR="007C5C9A" w:rsidRDefault="007C5C9A" w:rsidP="007C5C9A">
      <w:r>
        <w:t>Схема 3 Температура</w:t>
      </w:r>
    </w:p>
    <w:p w14:paraId="56590741" w14:textId="77777777" w:rsidR="007C5C9A" w:rsidRDefault="007C5C9A" w:rsidP="007C5C9A">
      <w:pPr>
        <w:pStyle w:val="Text"/>
      </w:pPr>
      <w:r>
        <w:t>Схема №  3;  Материал:  Керамика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1"/>
        <w:gridCol w:w="846"/>
        <w:gridCol w:w="696"/>
        <w:gridCol w:w="876"/>
        <w:gridCol w:w="3111"/>
      </w:tblGrid>
      <w:tr w:rsidR="007C5C9A" w14:paraId="5EF503C4" w14:textId="77777777" w:rsidTr="007C5C9A">
        <w:trPr>
          <w:jc w:val="center"/>
        </w:trPr>
        <w:tc>
          <w:tcPr>
            <w:tcW w:w="561" w:type="dxa"/>
            <w:shd w:val="clear" w:color="auto" w:fill="auto"/>
          </w:tcPr>
          <w:p w14:paraId="30783962" w14:textId="77777777" w:rsidR="007C5C9A" w:rsidRDefault="007C5C9A" w:rsidP="007C5C9A">
            <w:pPr>
              <w:pStyle w:val="a3"/>
            </w:pPr>
            <w:proofErr w:type="spellStart"/>
            <w:r>
              <w:t>ar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0F3E263E" w14:textId="77777777" w:rsidR="007C5C9A" w:rsidRDefault="007C5C9A" w:rsidP="007C5C9A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5E4DD07E" w14:textId="77777777" w:rsidR="007C5C9A" w:rsidRDefault="007C5C9A" w:rsidP="007C5C9A">
            <w:pPr>
              <w:pStyle w:val="a3"/>
            </w:pPr>
            <w:r>
              <w:t>4,0</w:t>
            </w:r>
          </w:p>
        </w:tc>
        <w:tc>
          <w:tcPr>
            <w:tcW w:w="876" w:type="dxa"/>
            <w:shd w:val="clear" w:color="auto" w:fill="auto"/>
          </w:tcPr>
          <w:p w14:paraId="6A4465E9" w14:textId="77777777" w:rsidR="007C5C9A" w:rsidRDefault="007C5C9A" w:rsidP="007C5C9A">
            <w:pPr>
              <w:pStyle w:val="a3"/>
            </w:pPr>
            <w:r>
              <w:t>мм^2</w:t>
            </w:r>
          </w:p>
        </w:tc>
        <w:tc>
          <w:tcPr>
            <w:tcW w:w="3111" w:type="dxa"/>
            <w:shd w:val="clear" w:color="auto" w:fill="auto"/>
          </w:tcPr>
          <w:p w14:paraId="5D068A50" w14:textId="77777777" w:rsidR="007C5C9A" w:rsidRDefault="007C5C9A" w:rsidP="007C5C9A">
            <w:pPr>
              <w:pStyle w:val="a3"/>
            </w:pPr>
            <w:r>
              <w:t>площадь сегнетоэлектрика</w:t>
            </w:r>
          </w:p>
        </w:tc>
      </w:tr>
      <w:tr w:rsidR="007C5C9A" w14:paraId="0BA0C75F" w14:textId="77777777" w:rsidTr="007C5C9A">
        <w:trPr>
          <w:jc w:val="center"/>
        </w:trPr>
        <w:tc>
          <w:tcPr>
            <w:tcW w:w="561" w:type="dxa"/>
            <w:shd w:val="clear" w:color="auto" w:fill="auto"/>
          </w:tcPr>
          <w:p w14:paraId="789E54D6" w14:textId="77777777" w:rsidR="007C5C9A" w:rsidRDefault="007C5C9A" w:rsidP="007C5C9A">
            <w:pPr>
              <w:pStyle w:val="a3"/>
            </w:pPr>
            <w:proofErr w:type="spellStart"/>
            <w:r>
              <w:t>tls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6D297F63" w14:textId="77777777" w:rsidR="007C5C9A" w:rsidRDefault="007C5C9A" w:rsidP="007C5C9A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6C08FDA9" w14:textId="77777777" w:rsidR="007C5C9A" w:rsidRDefault="007C5C9A" w:rsidP="007C5C9A">
            <w:pPr>
              <w:pStyle w:val="a3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14:paraId="2FF8309C" w14:textId="77777777" w:rsidR="007C5C9A" w:rsidRDefault="007C5C9A" w:rsidP="007C5C9A">
            <w:pPr>
              <w:pStyle w:val="a3"/>
            </w:pPr>
            <w:r>
              <w:t>мкм</w:t>
            </w:r>
          </w:p>
        </w:tc>
        <w:tc>
          <w:tcPr>
            <w:tcW w:w="3111" w:type="dxa"/>
            <w:shd w:val="clear" w:color="auto" w:fill="auto"/>
          </w:tcPr>
          <w:p w14:paraId="5F6DA005" w14:textId="77777777" w:rsidR="007C5C9A" w:rsidRDefault="007C5C9A" w:rsidP="007C5C9A">
            <w:pPr>
              <w:pStyle w:val="a3"/>
            </w:pPr>
            <w:r>
              <w:t>толщина сегнетоэлектрика</w:t>
            </w:r>
          </w:p>
        </w:tc>
      </w:tr>
    </w:tbl>
    <w:p w14:paraId="320D3C0A" w14:textId="77777777" w:rsidR="007C5C9A" w:rsidRDefault="007C5C9A" w:rsidP="007C5C9A"/>
    <w:tbl>
      <w:tblPr>
        <w:tblW w:w="0" w:type="auto"/>
        <w:jc w:val="center"/>
        <w:tblBorders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1"/>
        <w:gridCol w:w="1071"/>
        <w:gridCol w:w="816"/>
        <w:gridCol w:w="1251"/>
      </w:tblGrid>
      <w:tr w:rsidR="007C5C9A" w14:paraId="357B05EB" w14:textId="77777777" w:rsidTr="007C5C9A">
        <w:trPr>
          <w:jc w:val="center"/>
        </w:trPr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</w:tcPr>
          <w:p w14:paraId="40C50BC6" w14:textId="77777777" w:rsidR="007C5C9A" w:rsidRDefault="007C5C9A" w:rsidP="007C5C9A">
            <w:pPr>
              <w:pStyle w:val="a3"/>
            </w:pPr>
            <w:proofErr w:type="spellStart"/>
            <w:r>
              <w:t>Cx</w:t>
            </w:r>
            <w:proofErr w:type="spellEnd"/>
            <w:r>
              <w:t xml:space="preserve">, </w:t>
            </w:r>
            <w:proofErr w:type="spellStart"/>
            <w:r>
              <w:t>нФ</w:t>
            </w:r>
            <w:proofErr w:type="spellEnd"/>
          </w:p>
        </w:tc>
        <w:tc>
          <w:tcPr>
            <w:tcW w:w="1071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626170FC" w14:textId="77777777" w:rsidR="007C5C9A" w:rsidRDefault="007C5C9A" w:rsidP="007C5C9A">
            <w:pPr>
              <w:pStyle w:val="a3"/>
            </w:pPr>
            <w:proofErr w:type="spellStart"/>
            <w:r>
              <w:t>tng</w:t>
            </w:r>
            <w:proofErr w:type="spellEnd"/>
            <w:r>
              <w:t>, б/р</w:t>
            </w:r>
          </w:p>
        </w:tc>
        <w:tc>
          <w:tcPr>
            <w:tcW w:w="81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4F386D61" w14:textId="77777777" w:rsidR="007C5C9A" w:rsidRDefault="007C5C9A" w:rsidP="007C5C9A">
            <w:pPr>
              <w:pStyle w:val="a3"/>
            </w:pPr>
            <w:r>
              <w:t>f, Гц</w:t>
            </w:r>
          </w:p>
        </w:tc>
        <w:tc>
          <w:tcPr>
            <w:tcW w:w="1251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42C9096A" w14:textId="77777777" w:rsidR="007C5C9A" w:rsidRDefault="007C5C9A" w:rsidP="007C5C9A">
            <w:pPr>
              <w:pStyle w:val="a3"/>
            </w:pPr>
            <w:proofErr w:type="spellStart"/>
            <w:r>
              <w:t>Temp</w:t>
            </w:r>
            <w:proofErr w:type="spellEnd"/>
            <w:r>
              <w:t>, °C</w:t>
            </w:r>
          </w:p>
        </w:tc>
      </w:tr>
      <w:tr w:rsidR="007C5C9A" w14:paraId="791581B0" w14:textId="77777777" w:rsidTr="007C5C9A">
        <w:trPr>
          <w:jc w:val="center"/>
        </w:trPr>
        <w:tc>
          <w:tcPr>
            <w:tcW w:w="1071" w:type="dxa"/>
            <w:tcBorders>
              <w:top w:val="single" w:sz="6" w:space="0" w:color="auto"/>
              <w:left w:val="single" w:sz="12" w:space="0" w:color="auto"/>
            </w:tcBorders>
            <w:shd w:val="clear" w:color="auto" w:fill="auto"/>
          </w:tcPr>
          <w:p w14:paraId="4B9EDD1D" w14:textId="77777777" w:rsidR="007C5C9A" w:rsidRDefault="007C5C9A" w:rsidP="007C5C9A">
            <w:pPr>
              <w:pStyle w:val="a3"/>
            </w:pPr>
            <w:r>
              <w:t>0,59</w:t>
            </w:r>
          </w:p>
        </w:tc>
        <w:tc>
          <w:tcPr>
            <w:tcW w:w="1071" w:type="dxa"/>
            <w:tcBorders>
              <w:top w:val="single" w:sz="6" w:space="0" w:color="auto"/>
            </w:tcBorders>
            <w:shd w:val="clear" w:color="auto" w:fill="auto"/>
          </w:tcPr>
          <w:p w14:paraId="28958C16" w14:textId="77777777" w:rsidR="007C5C9A" w:rsidRDefault="007C5C9A" w:rsidP="007C5C9A">
            <w:pPr>
              <w:pStyle w:val="a3"/>
            </w:pPr>
            <w:r>
              <w:t>0,183</w:t>
            </w:r>
          </w:p>
        </w:tc>
        <w:tc>
          <w:tcPr>
            <w:tcW w:w="816" w:type="dxa"/>
            <w:tcBorders>
              <w:top w:val="single" w:sz="6" w:space="0" w:color="auto"/>
            </w:tcBorders>
            <w:shd w:val="clear" w:color="auto" w:fill="auto"/>
          </w:tcPr>
          <w:p w14:paraId="0C2BE6B6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top w:val="single" w:sz="6" w:space="0" w:color="auto"/>
              <w:right w:val="single" w:sz="12" w:space="0" w:color="auto"/>
            </w:tcBorders>
            <w:shd w:val="clear" w:color="auto" w:fill="auto"/>
          </w:tcPr>
          <w:p w14:paraId="0B3E88DF" w14:textId="77777777" w:rsidR="007C5C9A" w:rsidRDefault="007C5C9A" w:rsidP="007C5C9A">
            <w:pPr>
              <w:pStyle w:val="a3"/>
            </w:pPr>
            <w:r>
              <w:t>39,4</w:t>
            </w:r>
          </w:p>
        </w:tc>
      </w:tr>
      <w:tr w:rsidR="007C5C9A" w14:paraId="580B401F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491D435C" w14:textId="77777777" w:rsidR="007C5C9A" w:rsidRDefault="007C5C9A" w:rsidP="007C5C9A">
            <w:pPr>
              <w:pStyle w:val="a3"/>
            </w:pPr>
            <w:r>
              <w:t>0,55</w:t>
            </w:r>
          </w:p>
        </w:tc>
        <w:tc>
          <w:tcPr>
            <w:tcW w:w="1071" w:type="dxa"/>
            <w:shd w:val="clear" w:color="auto" w:fill="auto"/>
          </w:tcPr>
          <w:p w14:paraId="02ADF52B" w14:textId="77777777" w:rsidR="007C5C9A" w:rsidRDefault="007C5C9A" w:rsidP="007C5C9A">
            <w:pPr>
              <w:pStyle w:val="a3"/>
            </w:pPr>
            <w:r>
              <w:t>0,168</w:t>
            </w:r>
          </w:p>
        </w:tc>
        <w:tc>
          <w:tcPr>
            <w:tcW w:w="816" w:type="dxa"/>
            <w:shd w:val="clear" w:color="auto" w:fill="auto"/>
          </w:tcPr>
          <w:p w14:paraId="66A336CE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1E7A61EB" w14:textId="77777777" w:rsidR="007C5C9A" w:rsidRDefault="007C5C9A" w:rsidP="007C5C9A">
            <w:pPr>
              <w:pStyle w:val="a3"/>
            </w:pPr>
            <w:r>
              <w:t>41,4</w:t>
            </w:r>
          </w:p>
        </w:tc>
      </w:tr>
      <w:tr w:rsidR="007C5C9A" w14:paraId="60DDE2A9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42A7D79A" w14:textId="77777777" w:rsidR="007C5C9A" w:rsidRDefault="007C5C9A" w:rsidP="007C5C9A">
            <w:pPr>
              <w:pStyle w:val="a3"/>
            </w:pPr>
            <w:r>
              <w:t>0,53</w:t>
            </w:r>
          </w:p>
        </w:tc>
        <w:tc>
          <w:tcPr>
            <w:tcW w:w="1071" w:type="dxa"/>
            <w:shd w:val="clear" w:color="auto" w:fill="auto"/>
          </w:tcPr>
          <w:p w14:paraId="3C070FD4" w14:textId="77777777" w:rsidR="007C5C9A" w:rsidRDefault="007C5C9A" w:rsidP="007C5C9A">
            <w:pPr>
              <w:pStyle w:val="a3"/>
            </w:pPr>
            <w:r>
              <w:t>0,159</w:t>
            </w:r>
          </w:p>
        </w:tc>
        <w:tc>
          <w:tcPr>
            <w:tcW w:w="816" w:type="dxa"/>
            <w:shd w:val="clear" w:color="auto" w:fill="auto"/>
          </w:tcPr>
          <w:p w14:paraId="75F70C88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21A8B96A" w14:textId="77777777" w:rsidR="007C5C9A" w:rsidRDefault="007C5C9A" w:rsidP="007C5C9A">
            <w:pPr>
              <w:pStyle w:val="a3"/>
            </w:pPr>
            <w:r>
              <w:t>43,4</w:t>
            </w:r>
          </w:p>
        </w:tc>
      </w:tr>
      <w:tr w:rsidR="007C5C9A" w14:paraId="3D4486BD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3B4D4E5A" w14:textId="77777777" w:rsidR="007C5C9A" w:rsidRDefault="007C5C9A" w:rsidP="007C5C9A">
            <w:pPr>
              <w:pStyle w:val="a3"/>
            </w:pPr>
            <w:r>
              <w:t>0,52</w:t>
            </w:r>
          </w:p>
        </w:tc>
        <w:tc>
          <w:tcPr>
            <w:tcW w:w="1071" w:type="dxa"/>
            <w:shd w:val="clear" w:color="auto" w:fill="auto"/>
          </w:tcPr>
          <w:p w14:paraId="1FC3AE2F" w14:textId="77777777" w:rsidR="007C5C9A" w:rsidRDefault="007C5C9A" w:rsidP="007C5C9A">
            <w:pPr>
              <w:pStyle w:val="a3"/>
            </w:pPr>
            <w:r>
              <w:t>0,149</w:t>
            </w:r>
          </w:p>
        </w:tc>
        <w:tc>
          <w:tcPr>
            <w:tcW w:w="816" w:type="dxa"/>
            <w:shd w:val="clear" w:color="auto" w:fill="auto"/>
          </w:tcPr>
          <w:p w14:paraId="30FE1299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1E1C430A" w14:textId="77777777" w:rsidR="007C5C9A" w:rsidRDefault="007C5C9A" w:rsidP="007C5C9A">
            <w:pPr>
              <w:pStyle w:val="a3"/>
            </w:pPr>
            <w:r>
              <w:t>45,5</w:t>
            </w:r>
          </w:p>
        </w:tc>
      </w:tr>
      <w:tr w:rsidR="007C5C9A" w14:paraId="2C4A9E23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08F1CBAB" w14:textId="77777777" w:rsidR="007C5C9A" w:rsidRDefault="007C5C9A" w:rsidP="007C5C9A">
            <w:pPr>
              <w:pStyle w:val="a3"/>
            </w:pPr>
            <w:r>
              <w:t>0,50</w:t>
            </w:r>
          </w:p>
        </w:tc>
        <w:tc>
          <w:tcPr>
            <w:tcW w:w="1071" w:type="dxa"/>
            <w:shd w:val="clear" w:color="auto" w:fill="auto"/>
          </w:tcPr>
          <w:p w14:paraId="3F1F0BC7" w14:textId="77777777" w:rsidR="007C5C9A" w:rsidRDefault="007C5C9A" w:rsidP="007C5C9A">
            <w:pPr>
              <w:pStyle w:val="a3"/>
            </w:pPr>
            <w:r>
              <w:t>0,141</w:t>
            </w:r>
          </w:p>
        </w:tc>
        <w:tc>
          <w:tcPr>
            <w:tcW w:w="816" w:type="dxa"/>
            <w:shd w:val="clear" w:color="auto" w:fill="auto"/>
          </w:tcPr>
          <w:p w14:paraId="2513B506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001477F5" w14:textId="77777777" w:rsidR="007C5C9A" w:rsidRDefault="007C5C9A" w:rsidP="007C5C9A">
            <w:pPr>
              <w:pStyle w:val="a3"/>
            </w:pPr>
            <w:r>
              <w:t>47,4</w:t>
            </w:r>
          </w:p>
        </w:tc>
      </w:tr>
      <w:tr w:rsidR="007C5C9A" w14:paraId="05B2E407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45A17E08" w14:textId="77777777" w:rsidR="007C5C9A" w:rsidRDefault="007C5C9A" w:rsidP="007C5C9A">
            <w:pPr>
              <w:pStyle w:val="a3"/>
            </w:pPr>
            <w:r>
              <w:t>0,49</w:t>
            </w:r>
          </w:p>
        </w:tc>
        <w:tc>
          <w:tcPr>
            <w:tcW w:w="1071" w:type="dxa"/>
            <w:shd w:val="clear" w:color="auto" w:fill="auto"/>
          </w:tcPr>
          <w:p w14:paraId="5F6CCDCC" w14:textId="77777777" w:rsidR="007C5C9A" w:rsidRDefault="007C5C9A" w:rsidP="007C5C9A">
            <w:pPr>
              <w:pStyle w:val="a3"/>
            </w:pPr>
            <w:r>
              <w:t>0,131</w:t>
            </w:r>
          </w:p>
        </w:tc>
        <w:tc>
          <w:tcPr>
            <w:tcW w:w="816" w:type="dxa"/>
            <w:shd w:val="clear" w:color="auto" w:fill="auto"/>
          </w:tcPr>
          <w:p w14:paraId="6C200397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2336BB0F" w14:textId="77777777" w:rsidR="007C5C9A" w:rsidRDefault="007C5C9A" w:rsidP="007C5C9A">
            <w:pPr>
              <w:pStyle w:val="a3"/>
            </w:pPr>
            <w:r>
              <w:t>49,5</w:t>
            </w:r>
          </w:p>
        </w:tc>
      </w:tr>
      <w:tr w:rsidR="007C5C9A" w14:paraId="29267ACC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3AE28F26" w14:textId="77777777" w:rsidR="007C5C9A" w:rsidRDefault="007C5C9A" w:rsidP="007C5C9A">
            <w:pPr>
              <w:pStyle w:val="a3"/>
            </w:pPr>
            <w:r>
              <w:t>0,48</w:t>
            </w:r>
          </w:p>
        </w:tc>
        <w:tc>
          <w:tcPr>
            <w:tcW w:w="1071" w:type="dxa"/>
            <w:shd w:val="clear" w:color="auto" w:fill="auto"/>
          </w:tcPr>
          <w:p w14:paraId="209A7DE6" w14:textId="77777777" w:rsidR="007C5C9A" w:rsidRDefault="007C5C9A" w:rsidP="007C5C9A">
            <w:pPr>
              <w:pStyle w:val="a3"/>
            </w:pPr>
            <w:r>
              <w:t>0,121</w:t>
            </w:r>
          </w:p>
        </w:tc>
        <w:tc>
          <w:tcPr>
            <w:tcW w:w="816" w:type="dxa"/>
            <w:shd w:val="clear" w:color="auto" w:fill="auto"/>
          </w:tcPr>
          <w:p w14:paraId="61DC92E8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65FCAA84" w14:textId="77777777" w:rsidR="007C5C9A" w:rsidRDefault="007C5C9A" w:rsidP="007C5C9A">
            <w:pPr>
              <w:pStyle w:val="a3"/>
            </w:pPr>
            <w:r>
              <w:t>51,5</w:t>
            </w:r>
          </w:p>
        </w:tc>
      </w:tr>
      <w:tr w:rsidR="007C5C9A" w14:paraId="58CBA837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4441ACB7" w14:textId="77777777" w:rsidR="007C5C9A" w:rsidRDefault="007C5C9A" w:rsidP="007C5C9A">
            <w:pPr>
              <w:pStyle w:val="a3"/>
            </w:pPr>
            <w:r>
              <w:t>0,48</w:t>
            </w:r>
          </w:p>
        </w:tc>
        <w:tc>
          <w:tcPr>
            <w:tcW w:w="1071" w:type="dxa"/>
            <w:shd w:val="clear" w:color="auto" w:fill="auto"/>
          </w:tcPr>
          <w:p w14:paraId="268BC2B2" w14:textId="77777777" w:rsidR="007C5C9A" w:rsidRDefault="007C5C9A" w:rsidP="007C5C9A">
            <w:pPr>
              <w:pStyle w:val="a3"/>
            </w:pPr>
            <w:r>
              <w:t>0,114</w:t>
            </w:r>
          </w:p>
        </w:tc>
        <w:tc>
          <w:tcPr>
            <w:tcW w:w="816" w:type="dxa"/>
            <w:shd w:val="clear" w:color="auto" w:fill="auto"/>
          </w:tcPr>
          <w:p w14:paraId="5AB8F4D0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0494BAB7" w14:textId="77777777" w:rsidR="007C5C9A" w:rsidRDefault="007C5C9A" w:rsidP="007C5C9A">
            <w:pPr>
              <w:pStyle w:val="a3"/>
            </w:pPr>
            <w:r>
              <w:t>53,5</w:t>
            </w:r>
          </w:p>
        </w:tc>
      </w:tr>
      <w:tr w:rsidR="007C5C9A" w14:paraId="0E3D66BA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</w:tcBorders>
            <w:shd w:val="clear" w:color="auto" w:fill="auto"/>
          </w:tcPr>
          <w:p w14:paraId="1801267E" w14:textId="77777777" w:rsidR="007C5C9A" w:rsidRDefault="007C5C9A" w:rsidP="007C5C9A">
            <w:pPr>
              <w:pStyle w:val="a3"/>
            </w:pPr>
            <w:r>
              <w:t>0,47</w:t>
            </w:r>
          </w:p>
        </w:tc>
        <w:tc>
          <w:tcPr>
            <w:tcW w:w="1071" w:type="dxa"/>
            <w:shd w:val="clear" w:color="auto" w:fill="auto"/>
          </w:tcPr>
          <w:p w14:paraId="7F2E6173" w14:textId="77777777" w:rsidR="007C5C9A" w:rsidRDefault="007C5C9A" w:rsidP="007C5C9A">
            <w:pPr>
              <w:pStyle w:val="a3"/>
            </w:pPr>
            <w:r>
              <w:t>0,102</w:t>
            </w:r>
          </w:p>
        </w:tc>
        <w:tc>
          <w:tcPr>
            <w:tcW w:w="816" w:type="dxa"/>
            <w:shd w:val="clear" w:color="auto" w:fill="auto"/>
          </w:tcPr>
          <w:p w14:paraId="315D6307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right w:val="single" w:sz="12" w:space="0" w:color="auto"/>
            </w:tcBorders>
            <w:shd w:val="clear" w:color="auto" w:fill="auto"/>
          </w:tcPr>
          <w:p w14:paraId="66ACCCE5" w14:textId="77777777" w:rsidR="007C5C9A" w:rsidRDefault="007C5C9A" w:rsidP="007C5C9A">
            <w:pPr>
              <w:pStyle w:val="a3"/>
            </w:pPr>
            <w:r>
              <w:t>55,5</w:t>
            </w:r>
          </w:p>
        </w:tc>
      </w:tr>
      <w:tr w:rsidR="007C5C9A" w14:paraId="7CA924D5" w14:textId="77777777" w:rsidTr="007C5C9A">
        <w:trPr>
          <w:jc w:val="center"/>
        </w:trPr>
        <w:tc>
          <w:tcPr>
            <w:tcW w:w="107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49AB8DF" w14:textId="77777777" w:rsidR="007C5C9A" w:rsidRDefault="007C5C9A" w:rsidP="007C5C9A">
            <w:pPr>
              <w:pStyle w:val="a3"/>
            </w:pPr>
            <w:r>
              <w:t>0,47</w:t>
            </w:r>
          </w:p>
        </w:tc>
        <w:tc>
          <w:tcPr>
            <w:tcW w:w="1071" w:type="dxa"/>
            <w:tcBorders>
              <w:bottom w:val="single" w:sz="12" w:space="0" w:color="auto"/>
            </w:tcBorders>
            <w:shd w:val="clear" w:color="auto" w:fill="auto"/>
          </w:tcPr>
          <w:p w14:paraId="1EB331E8" w14:textId="77777777" w:rsidR="007C5C9A" w:rsidRDefault="007C5C9A" w:rsidP="007C5C9A">
            <w:pPr>
              <w:pStyle w:val="a3"/>
            </w:pPr>
            <w:r>
              <w:t>0,096</w:t>
            </w:r>
          </w:p>
        </w:tc>
        <w:tc>
          <w:tcPr>
            <w:tcW w:w="816" w:type="dxa"/>
            <w:tcBorders>
              <w:bottom w:val="single" w:sz="12" w:space="0" w:color="auto"/>
            </w:tcBorders>
            <w:shd w:val="clear" w:color="auto" w:fill="auto"/>
          </w:tcPr>
          <w:p w14:paraId="5B8E6486" w14:textId="77777777" w:rsidR="007C5C9A" w:rsidRDefault="007C5C9A" w:rsidP="007C5C9A">
            <w:pPr>
              <w:pStyle w:val="a3"/>
            </w:pPr>
            <w:r>
              <w:t>99,3</w:t>
            </w:r>
          </w:p>
        </w:tc>
        <w:tc>
          <w:tcPr>
            <w:tcW w:w="125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0B36152" w14:textId="77777777" w:rsidR="007C5C9A" w:rsidRDefault="007C5C9A" w:rsidP="007C5C9A">
            <w:pPr>
              <w:pStyle w:val="a3"/>
            </w:pPr>
            <w:r>
              <w:t>57,3</w:t>
            </w:r>
          </w:p>
        </w:tc>
      </w:tr>
    </w:tbl>
    <w:p w14:paraId="7FF6F95C" w14:textId="77777777" w:rsidR="007C5C9A" w:rsidRDefault="007C5C9A" w:rsidP="007C5C9A"/>
    <w:p w14:paraId="40C93F13" w14:textId="77777777" w:rsidR="00561E9F" w:rsidRPr="00BA565C" w:rsidRDefault="00E73D00" w:rsidP="007C5C9A">
      <w:pPr>
        <w:rPr>
          <w:noProof/>
        </w:rPr>
      </w:pPr>
      <w:r>
        <w:rPr>
          <w:noProof/>
        </w:rPr>
        <w:drawing>
          <wp:inline distT="0" distB="0" distL="0" distR="0" wp14:anchorId="106D0382" wp14:editId="412C421B">
            <wp:extent cx="5934075" cy="4752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911A" w14:textId="77777777" w:rsidR="007C5C9A" w:rsidRDefault="007C5C9A" w:rsidP="007C5C9A"/>
    <w:p w14:paraId="361C33B7" w14:textId="77777777" w:rsidR="00561E9F" w:rsidRDefault="00561E9F" w:rsidP="007C5C9A">
      <w:r>
        <w:t>Схема 2 Гистерезис температура</w:t>
      </w:r>
    </w:p>
    <w:p w14:paraId="72F8BFD4" w14:textId="77777777" w:rsidR="00561E9F" w:rsidRDefault="00561E9F" w:rsidP="00561E9F">
      <w:pPr>
        <w:pStyle w:val="Text"/>
      </w:pPr>
      <w:r>
        <w:t>Схема №  2;  Материал:  Керамика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1"/>
        <w:gridCol w:w="846"/>
        <w:gridCol w:w="696"/>
        <w:gridCol w:w="876"/>
        <w:gridCol w:w="3111"/>
      </w:tblGrid>
      <w:tr w:rsidR="00561E9F" w14:paraId="13364831" w14:textId="77777777" w:rsidTr="00561E9F">
        <w:trPr>
          <w:jc w:val="center"/>
        </w:trPr>
        <w:tc>
          <w:tcPr>
            <w:tcW w:w="561" w:type="dxa"/>
            <w:shd w:val="clear" w:color="auto" w:fill="auto"/>
          </w:tcPr>
          <w:p w14:paraId="4BE42BBD" w14:textId="77777777" w:rsidR="00561E9F" w:rsidRDefault="00561E9F" w:rsidP="00561E9F">
            <w:pPr>
              <w:pStyle w:val="a3"/>
            </w:pPr>
            <w:proofErr w:type="spellStart"/>
            <w:r>
              <w:t>ar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0B6ED817" w14:textId="77777777" w:rsidR="00561E9F" w:rsidRDefault="00561E9F" w:rsidP="00561E9F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3664A972" w14:textId="77777777" w:rsidR="00561E9F" w:rsidRDefault="00561E9F" w:rsidP="00561E9F">
            <w:pPr>
              <w:pStyle w:val="a3"/>
            </w:pPr>
            <w:r>
              <w:t>4,0</w:t>
            </w:r>
          </w:p>
        </w:tc>
        <w:tc>
          <w:tcPr>
            <w:tcW w:w="876" w:type="dxa"/>
            <w:shd w:val="clear" w:color="auto" w:fill="auto"/>
          </w:tcPr>
          <w:p w14:paraId="4EC55201" w14:textId="77777777" w:rsidR="00561E9F" w:rsidRDefault="00561E9F" w:rsidP="00561E9F">
            <w:pPr>
              <w:pStyle w:val="a3"/>
            </w:pPr>
            <w:r>
              <w:t>мм^2</w:t>
            </w:r>
          </w:p>
        </w:tc>
        <w:tc>
          <w:tcPr>
            <w:tcW w:w="3111" w:type="dxa"/>
            <w:shd w:val="clear" w:color="auto" w:fill="auto"/>
          </w:tcPr>
          <w:p w14:paraId="02E7D72B" w14:textId="77777777" w:rsidR="00561E9F" w:rsidRDefault="00561E9F" w:rsidP="00561E9F">
            <w:pPr>
              <w:pStyle w:val="a3"/>
            </w:pPr>
            <w:r>
              <w:t>площадь сегнетоэлектрика</w:t>
            </w:r>
          </w:p>
        </w:tc>
      </w:tr>
      <w:tr w:rsidR="00561E9F" w14:paraId="38D3FD27" w14:textId="77777777" w:rsidTr="00561E9F">
        <w:trPr>
          <w:jc w:val="center"/>
        </w:trPr>
        <w:tc>
          <w:tcPr>
            <w:tcW w:w="561" w:type="dxa"/>
            <w:shd w:val="clear" w:color="auto" w:fill="auto"/>
          </w:tcPr>
          <w:p w14:paraId="247C42CB" w14:textId="77777777" w:rsidR="00561E9F" w:rsidRDefault="00561E9F" w:rsidP="00561E9F">
            <w:pPr>
              <w:pStyle w:val="a3"/>
            </w:pPr>
            <w:proofErr w:type="spellStart"/>
            <w:r>
              <w:t>tls</w:t>
            </w:r>
            <w:proofErr w:type="spellEnd"/>
          </w:p>
        </w:tc>
        <w:tc>
          <w:tcPr>
            <w:tcW w:w="846" w:type="dxa"/>
            <w:shd w:val="clear" w:color="auto" w:fill="auto"/>
          </w:tcPr>
          <w:p w14:paraId="4E1B18B2" w14:textId="77777777" w:rsidR="00561E9F" w:rsidRDefault="00561E9F" w:rsidP="00561E9F">
            <w:pPr>
              <w:pStyle w:val="a3"/>
            </w:pPr>
            <w:proofErr w:type="spellStart"/>
            <w:r>
              <w:t>const</w:t>
            </w:r>
            <w:proofErr w:type="spellEnd"/>
          </w:p>
        </w:tc>
        <w:tc>
          <w:tcPr>
            <w:tcW w:w="696" w:type="dxa"/>
            <w:shd w:val="clear" w:color="auto" w:fill="auto"/>
          </w:tcPr>
          <w:p w14:paraId="008F524A" w14:textId="77777777" w:rsidR="00561E9F" w:rsidRDefault="00561E9F" w:rsidP="00561E9F">
            <w:pPr>
              <w:pStyle w:val="a3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14:paraId="15548A65" w14:textId="77777777" w:rsidR="00561E9F" w:rsidRDefault="00561E9F" w:rsidP="00561E9F">
            <w:pPr>
              <w:pStyle w:val="a3"/>
            </w:pPr>
            <w:r>
              <w:t>мкм</w:t>
            </w:r>
          </w:p>
        </w:tc>
        <w:tc>
          <w:tcPr>
            <w:tcW w:w="3111" w:type="dxa"/>
            <w:shd w:val="clear" w:color="auto" w:fill="auto"/>
          </w:tcPr>
          <w:p w14:paraId="674E104B" w14:textId="77777777" w:rsidR="00561E9F" w:rsidRDefault="00561E9F" w:rsidP="00561E9F">
            <w:pPr>
              <w:pStyle w:val="a3"/>
            </w:pPr>
            <w:r>
              <w:t>толщина сегнетоэлектрика</w:t>
            </w:r>
          </w:p>
        </w:tc>
      </w:tr>
    </w:tbl>
    <w:p w14:paraId="37A3928A" w14:textId="77777777" w:rsidR="00561E9F" w:rsidRDefault="00561E9F" w:rsidP="00561E9F"/>
    <w:tbl>
      <w:tblPr>
        <w:tblW w:w="0" w:type="auto"/>
        <w:jc w:val="center"/>
        <w:tblBorders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1"/>
        <w:gridCol w:w="1356"/>
      </w:tblGrid>
      <w:tr w:rsidR="00561E9F" w14:paraId="236F6BBB" w14:textId="77777777" w:rsidTr="00561E9F">
        <w:trPr>
          <w:jc w:val="center"/>
        </w:trPr>
        <w:tc>
          <w:tcPr>
            <w:tcW w:w="131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</w:tcPr>
          <w:p w14:paraId="19399C04" w14:textId="77777777" w:rsidR="00561E9F" w:rsidRDefault="00561E9F" w:rsidP="00561E9F">
            <w:pPr>
              <w:pStyle w:val="a3"/>
            </w:pPr>
            <w:proofErr w:type="spellStart"/>
            <w:r>
              <w:t>Ux</w:t>
            </w:r>
            <w:proofErr w:type="spellEnd"/>
            <w:r>
              <w:t>, В</w:t>
            </w:r>
          </w:p>
        </w:tc>
        <w:tc>
          <w:tcPr>
            <w:tcW w:w="1356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5222FDCC" w14:textId="77777777" w:rsidR="00561E9F" w:rsidRDefault="00561E9F" w:rsidP="00561E9F">
            <w:pPr>
              <w:pStyle w:val="a3"/>
            </w:pPr>
            <w:proofErr w:type="spellStart"/>
            <w:r>
              <w:t>Uy</w:t>
            </w:r>
            <w:proofErr w:type="spellEnd"/>
            <w:r>
              <w:t>, В</w:t>
            </w:r>
          </w:p>
        </w:tc>
      </w:tr>
      <w:tr w:rsidR="00561E9F" w14:paraId="549FF9FC" w14:textId="77777777" w:rsidTr="00561E9F">
        <w:trPr>
          <w:jc w:val="center"/>
        </w:trPr>
        <w:tc>
          <w:tcPr>
            <w:tcW w:w="1311" w:type="dxa"/>
            <w:tcBorders>
              <w:top w:val="single" w:sz="6" w:space="0" w:color="auto"/>
              <w:left w:val="single" w:sz="12" w:space="0" w:color="auto"/>
            </w:tcBorders>
            <w:shd w:val="clear" w:color="auto" w:fill="auto"/>
          </w:tcPr>
          <w:p w14:paraId="048498A3" w14:textId="77777777" w:rsidR="00561E9F" w:rsidRDefault="00561E9F" w:rsidP="00561E9F">
            <w:pPr>
              <w:pStyle w:val="a3"/>
            </w:pPr>
            <w:r>
              <w:t>-31,15</w:t>
            </w:r>
          </w:p>
        </w:tc>
        <w:tc>
          <w:tcPr>
            <w:tcW w:w="1356" w:type="dxa"/>
            <w:tcBorders>
              <w:top w:val="single" w:sz="6" w:space="0" w:color="auto"/>
              <w:right w:val="single" w:sz="12" w:space="0" w:color="auto"/>
            </w:tcBorders>
            <w:shd w:val="clear" w:color="auto" w:fill="auto"/>
          </w:tcPr>
          <w:p w14:paraId="6DE0656D" w14:textId="77777777" w:rsidR="00561E9F" w:rsidRDefault="00561E9F" w:rsidP="00561E9F">
            <w:pPr>
              <w:pStyle w:val="a3"/>
            </w:pPr>
            <w:r>
              <w:t>-0,0405</w:t>
            </w:r>
          </w:p>
        </w:tc>
      </w:tr>
      <w:tr w:rsidR="00561E9F" w14:paraId="059AF2E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8462E43" w14:textId="77777777" w:rsidR="00561E9F" w:rsidRDefault="00561E9F" w:rsidP="00561E9F">
            <w:pPr>
              <w:pStyle w:val="a3"/>
            </w:pPr>
            <w:r>
              <w:t>-33,14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7698187" w14:textId="77777777" w:rsidR="00561E9F" w:rsidRDefault="00561E9F" w:rsidP="00561E9F">
            <w:pPr>
              <w:pStyle w:val="a3"/>
            </w:pPr>
            <w:r>
              <w:t>-0,04245</w:t>
            </w:r>
          </w:p>
        </w:tc>
      </w:tr>
      <w:tr w:rsidR="00561E9F" w14:paraId="229EE7D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4667AF7" w14:textId="77777777" w:rsidR="00561E9F" w:rsidRDefault="00561E9F" w:rsidP="00561E9F">
            <w:pPr>
              <w:pStyle w:val="a3"/>
            </w:pPr>
            <w:r>
              <w:t>-35,12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A881BCB" w14:textId="77777777" w:rsidR="00561E9F" w:rsidRDefault="00561E9F" w:rsidP="00561E9F">
            <w:pPr>
              <w:pStyle w:val="a3"/>
            </w:pPr>
            <w:r>
              <w:t>-0,04437</w:t>
            </w:r>
          </w:p>
        </w:tc>
      </w:tr>
      <w:tr w:rsidR="00561E9F" w14:paraId="1A08C97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5317D5F" w14:textId="77777777" w:rsidR="00561E9F" w:rsidRDefault="00561E9F" w:rsidP="00561E9F">
            <w:pPr>
              <w:pStyle w:val="a3"/>
            </w:pPr>
            <w:r>
              <w:t>-37,06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6A383ED" w14:textId="77777777" w:rsidR="00561E9F" w:rsidRDefault="00561E9F" w:rsidP="00561E9F">
            <w:pPr>
              <w:pStyle w:val="a3"/>
            </w:pPr>
            <w:r>
              <w:t>-0,04625</w:t>
            </w:r>
          </w:p>
        </w:tc>
      </w:tr>
      <w:tr w:rsidR="00561E9F" w14:paraId="009FCEB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E2637DE" w14:textId="77777777" w:rsidR="00561E9F" w:rsidRDefault="00561E9F" w:rsidP="00561E9F">
            <w:pPr>
              <w:pStyle w:val="a3"/>
            </w:pPr>
            <w:r>
              <w:t>-38,98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B3A24B9" w14:textId="77777777" w:rsidR="00561E9F" w:rsidRDefault="00561E9F" w:rsidP="00561E9F">
            <w:pPr>
              <w:pStyle w:val="a3"/>
            </w:pPr>
            <w:r>
              <w:t>-0,04809</w:t>
            </w:r>
          </w:p>
        </w:tc>
      </w:tr>
      <w:tr w:rsidR="00561E9F" w14:paraId="2362A59A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DC8E49F" w14:textId="77777777" w:rsidR="00561E9F" w:rsidRDefault="00561E9F" w:rsidP="00561E9F">
            <w:pPr>
              <w:pStyle w:val="a3"/>
            </w:pPr>
            <w:r>
              <w:t>-40,88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EF76175" w14:textId="77777777" w:rsidR="00561E9F" w:rsidRDefault="00561E9F" w:rsidP="00561E9F">
            <w:pPr>
              <w:pStyle w:val="a3"/>
            </w:pPr>
            <w:r>
              <w:t>-0,04988</w:t>
            </w:r>
          </w:p>
        </w:tc>
      </w:tr>
      <w:tr w:rsidR="00561E9F" w14:paraId="01ECE01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A77C9F5" w14:textId="77777777" w:rsidR="00561E9F" w:rsidRDefault="00561E9F" w:rsidP="00561E9F">
            <w:pPr>
              <w:pStyle w:val="a3"/>
            </w:pPr>
            <w:r>
              <w:t>-42,74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08B7AA6" w14:textId="77777777" w:rsidR="00561E9F" w:rsidRDefault="00561E9F" w:rsidP="00561E9F">
            <w:pPr>
              <w:pStyle w:val="a3"/>
            </w:pPr>
            <w:r>
              <w:t>-0,05164</w:t>
            </w:r>
          </w:p>
        </w:tc>
      </w:tr>
      <w:tr w:rsidR="00561E9F" w14:paraId="3E3B4E4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75D8528" w14:textId="77777777" w:rsidR="00561E9F" w:rsidRDefault="00561E9F" w:rsidP="00561E9F">
            <w:pPr>
              <w:pStyle w:val="a3"/>
            </w:pPr>
            <w:r>
              <w:t>-44,57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9CA3AB6" w14:textId="77777777" w:rsidR="00561E9F" w:rsidRDefault="00561E9F" w:rsidP="00561E9F">
            <w:pPr>
              <w:pStyle w:val="a3"/>
            </w:pPr>
            <w:r>
              <w:t>-0,05334</w:t>
            </w:r>
          </w:p>
        </w:tc>
      </w:tr>
      <w:tr w:rsidR="00561E9F" w14:paraId="53FA0A0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436E4CB" w14:textId="77777777" w:rsidR="00561E9F" w:rsidRDefault="00561E9F" w:rsidP="00561E9F">
            <w:pPr>
              <w:pStyle w:val="a3"/>
            </w:pPr>
            <w:r>
              <w:t>-46,38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8F401E8" w14:textId="77777777" w:rsidR="00561E9F" w:rsidRDefault="00561E9F" w:rsidP="00561E9F">
            <w:pPr>
              <w:pStyle w:val="a3"/>
            </w:pPr>
            <w:r>
              <w:t>-0,055</w:t>
            </w:r>
          </w:p>
        </w:tc>
      </w:tr>
      <w:tr w:rsidR="00561E9F" w14:paraId="451EB38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A5FAC33" w14:textId="77777777" w:rsidR="00561E9F" w:rsidRDefault="00561E9F" w:rsidP="00561E9F">
            <w:pPr>
              <w:pStyle w:val="a3"/>
            </w:pPr>
            <w:r>
              <w:t>-48,15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35DEB76" w14:textId="77777777" w:rsidR="00561E9F" w:rsidRDefault="00561E9F" w:rsidP="00561E9F">
            <w:pPr>
              <w:pStyle w:val="a3"/>
            </w:pPr>
            <w:r>
              <w:t>-0,05661</w:t>
            </w:r>
          </w:p>
        </w:tc>
      </w:tr>
      <w:tr w:rsidR="00561E9F" w14:paraId="53821D0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5DB3670" w14:textId="77777777" w:rsidR="00561E9F" w:rsidRDefault="00561E9F" w:rsidP="00561E9F">
            <w:pPr>
              <w:pStyle w:val="a3"/>
            </w:pPr>
            <w:r>
              <w:t>-49,9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5C43717" w14:textId="77777777" w:rsidR="00561E9F" w:rsidRDefault="00561E9F" w:rsidP="00561E9F">
            <w:pPr>
              <w:pStyle w:val="a3"/>
            </w:pPr>
            <w:r>
              <w:t>-0,05817</w:t>
            </w:r>
          </w:p>
        </w:tc>
      </w:tr>
      <w:tr w:rsidR="00561E9F" w14:paraId="04B94D6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19FC3A6" w14:textId="77777777" w:rsidR="00561E9F" w:rsidRDefault="00561E9F" w:rsidP="00561E9F">
            <w:pPr>
              <w:pStyle w:val="a3"/>
            </w:pPr>
            <w:r>
              <w:t>-51,61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9217CB1" w14:textId="77777777" w:rsidR="00561E9F" w:rsidRDefault="00561E9F" w:rsidP="00561E9F">
            <w:pPr>
              <w:pStyle w:val="a3"/>
            </w:pPr>
            <w:r>
              <w:t>-0,05969</w:t>
            </w:r>
          </w:p>
        </w:tc>
      </w:tr>
      <w:tr w:rsidR="00561E9F" w14:paraId="53BC052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3DBE7C6" w14:textId="77777777" w:rsidR="00561E9F" w:rsidRDefault="00561E9F" w:rsidP="00561E9F">
            <w:pPr>
              <w:pStyle w:val="a3"/>
            </w:pPr>
            <w:r>
              <w:t>-53,3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65771F8" w14:textId="77777777" w:rsidR="00561E9F" w:rsidRDefault="00561E9F" w:rsidP="00561E9F">
            <w:pPr>
              <w:pStyle w:val="a3"/>
            </w:pPr>
            <w:r>
              <w:t>-0,06115</w:t>
            </w:r>
          </w:p>
        </w:tc>
      </w:tr>
      <w:tr w:rsidR="00561E9F" w14:paraId="0944187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F1F26CC" w14:textId="77777777" w:rsidR="00561E9F" w:rsidRDefault="00561E9F" w:rsidP="00561E9F">
            <w:pPr>
              <w:pStyle w:val="a3"/>
            </w:pPr>
            <w:r>
              <w:t>-54,96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9205AB2" w14:textId="77777777" w:rsidR="00561E9F" w:rsidRDefault="00561E9F" w:rsidP="00561E9F">
            <w:pPr>
              <w:pStyle w:val="a3"/>
            </w:pPr>
            <w:r>
              <w:t>-0,06257</w:t>
            </w:r>
          </w:p>
        </w:tc>
      </w:tr>
      <w:tr w:rsidR="00561E9F" w14:paraId="6B64075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46A35E4" w14:textId="77777777" w:rsidR="00561E9F" w:rsidRDefault="00561E9F" w:rsidP="00561E9F">
            <w:pPr>
              <w:pStyle w:val="a3"/>
            </w:pPr>
            <w:r>
              <w:t>-56,59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9A21DF4" w14:textId="77777777" w:rsidR="00561E9F" w:rsidRDefault="00561E9F" w:rsidP="00561E9F">
            <w:pPr>
              <w:pStyle w:val="a3"/>
            </w:pPr>
            <w:r>
              <w:t>-0,06393</w:t>
            </w:r>
          </w:p>
        </w:tc>
      </w:tr>
      <w:tr w:rsidR="00561E9F" w14:paraId="61BBFAA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77A4515" w14:textId="77777777" w:rsidR="00561E9F" w:rsidRDefault="00561E9F" w:rsidP="00561E9F">
            <w:pPr>
              <w:pStyle w:val="a3"/>
            </w:pPr>
            <w:r>
              <w:t>-58,18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8B9248D" w14:textId="77777777" w:rsidR="00561E9F" w:rsidRDefault="00561E9F" w:rsidP="00561E9F">
            <w:pPr>
              <w:pStyle w:val="a3"/>
            </w:pPr>
            <w:r>
              <w:t>-0,06526</w:t>
            </w:r>
          </w:p>
        </w:tc>
      </w:tr>
      <w:tr w:rsidR="00561E9F" w14:paraId="53B8CFC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38CCDAA" w14:textId="77777777" w:rsidR="00561E9F" w:rsidRDefault="00561E9F" w:rsidP="00561E9F">
            <w:pPr>
              <w:pStyle w:val="a3"/>
            </w:pPr>
            <w:r>
              <w:t>-59,75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BBAAE2D" w14:textId="77777777" w:rsidR="00561E9F" w:rsidRDefault="00561E9F" w:rsidP="00561E9F">
            <w:pPr>
              <w:pStyle w:val="a3"/>
            </w:pPr>
            <w:r>
              <w:t>-0,06654</w:t>
            </w:r>
          </w:p>
        </w:tc>
      </w:tr>
      <w:tr w:rsidR="00561E9F" w14:paraId="50B156F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4073664" w14:textId="77777777" w:rsidR="00561E9F" w:rsidRDefault="00561E9F" w:rsidP="00561E9F">
            <w:pPr>
              <w:pStyle w:val="a3"/>
            </w:pPr>
            <w:r>
              <w:t>-61,28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3BE9044" w14:textId="77777777" w:rsidR="00561E9F" w:rsidRDefault="00561E9F" w:rsidP="00561E9F">
            <w:pPr>
              <w:pStyle w:val="a3"/>
            </w:pPr>
            <w:r>
              <w:t>-0,06777</w:t>
            </w:r>
          </w:p>
        </w:tc>
      </w:tr>
      <w:tr w:rsidR="00561E9F" w14:paraId="7EA28E9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E615E60" w14:textId="77777777" w:rsidR="00561E9F" w:rsidRDefault="00561E9F" w:rsidP="00561E9F">
            <w:pPr>
              <w:pStyle w:val="a3"/>
            </w:pPr>
            <w:r>
              <w:t>-62,78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86E6842" w14:textId="77777777" w:rsidR="00561E9F" w:rsidRDefault="00561E9F" w:rsidP="00561E9F">
            <w:pPr>
              <w:pStyle w:val="a3"/>
            </w:pPr>
            <w:r>
              <w:t>-0,06896</w:t>
            </w:r>
          </w:p>
        </w:tc>
      </w:tr>
      <w:tr w:rsidR="00561E9F" w14:paraId="610BA84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D44C578" w14:textId="77777777" w:rsidR="00561E9F" w:rsidRDefault="00561E9F" w:rsidP="00561E9F">
            <w:pPr>
              <w:pStyle w:val="a3"/>
            </w:pPr>
            <w:r>
              <w:t>-64,23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2585042" w14:textId="77777777" w:rsidR="00561E9F" w:rsidRDefault="00561E9F" w:rsidP="00561E9F">
            <w:pPr>
              <w:pStyle w:val="a3"/>
            </w:pPr>
            <w:r>
              <w:t>-0,07012</w:t>
            </w:r>
          </w:p>
        </w:tc>
      </w:tr>
      <w:tr w:rsidR="00561E9F" w14:paraId="6F1D931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7437D65" w14:textId="77777777" w:rsidR="00561E9F" w:rsidRDefault="00561E9F" w:rsidP="00561E9F">
            <w:pPr>
              <w:pStyle w:val="a3"/>
            </w:pPr>
            <w:r>
              <w:t>-65,65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32E37C1" w14:textId="77777777" w:rsidR="00561E9F" w:rsidRDefault="00561E9F" w:rsidP="00561E9F">
            <w:pPr>
              <w:pStyle w:val="a3"/>
            </w:pPr>
            <w:r>
              <w:t>-0,07124</w:t>
            </w:r>
          </w:p>
        </w:tc>
      </w:tr>
      <w:tr w:rsidR="00561E9F" w14:paraId="5732A40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CA0F175" w14:textId="77777777" w:rsidR="00561E9F" w:rsidRDefault="00561E9F" w:rsidP="00561E9F">
            <w:pPr>
              <w:pStyle w:val="a3"/>
            </w:pPr>
            <w:r>
              <w:t>-67,03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55C0B85" w14:textId="77777777" w:rsidR="00561E9F" w:rsidRDefault="00561E9F" w:rsidP="00561E9F">
            <w:pPr>
              <w:pStyle w:val="a3"/>
            </w:pPr>
            <w:r>
              <w:t>-0,07231</w:t>
            </w:r>
          </w:p>
        </w:tc>
      </w:tr>
      <w:tr w:rsidR="00561E9F" w14:paraId="30EB704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CCAF7DB" w14:textId="77777777" w:rsidR="00561E9F" w:rsidRDefault="00561E9F" w:rsidP="00561E9F">
            <w:pPr>
              <w:pStyle w:val="a3"/>
            </w:pPr>
            <w:r>
              <w:t>-68,37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1937490" w14:textId="77777777" w:rsidR="00561E9F" w:rsidRDefault="00561E9F" w:rsidP="00561E9F">
            <w:pPr>
              <w:pStyle w:val="a3"/>
            </w:pPr>
            <w:r>
              <w:t>-0,07335</w:t>
            </w:r>
          </w:p>
        </w:tc>
      </w:tr>
      <w:tr w:rsidR="00561E9F" w14:paraId="4C5CF2B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33F6E4B" w14:textId="77777777" w:rsidR="00561E9F" w:rsidRDefault="00561E9F" w:rsidP="00561E9F">
            <w:pPr>
              <w:pStyle w:val="a3"/>
            </w:pPr>
            <w:r>
              <w:t>-69,66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37721EA" w14:textId="77777777" w:rsidR="00561E9F" w:rsidRDefault="00561E9F" w:rsidP="00561E9F">
            <w:pPr>
              <w:pStyle w:val="a3"/>
            </w:pPr>
            <w:r>
              <w:t>-0,07436</w:t>
            </w:r>
          </w:p>
        </w:tc>
      </w:tr>
      <w:tr w:rsidR="00561E9F" w14:paraId="0B33B83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4D80EC1" w14:textId="77777777" w:rsidR="00561E9F" w:rsidRDefault="00561E9F" w:rsidP="00561E9F">
            <w:pPr>
              <w:pStyle w:val="a3"/>
            </w:pPr>
            <w:r>
              <w:t>-70,91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FBAC567" w14:textId="77777777" w:rsidR="00561E9F" w:rsidRDefault="00561E9F" w:rsidP="00561E9F">
            <w:pPr>
              <w:pStyle w:val="a3"/>
            </w:pPr>
            <w:r>
              <w:t>-0,07533</w:t>
            </w:r>
          </w:p>
        </w:tc>
      </w:tr>
      <w:tr w:rsidR="00561E9F" w14:paraId="33C3D2D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A2FE25C" w14:textId="77777777" w:rsidR="00561E9F" w:rsidRDefault="00561E9F" w:rsidP="00561E9F">
            <w:pPr>
              <w:pStyle w:val="a3"/>
            </w:pPr>
            <w:r>
              <w:t>-72,11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A0BDA54" w14:textId="77777777" w:rsidR="00561E9F" w:rsidRDefault="00561E9F" w:rsidP="00561E9F">
            <w:pPr>
              <w:pStyle w:val="a3"/>
            </w:pPr>
            <w:r>
              <w:t>-0,07626</w:t>
            </w:r>
          </w:p>
        </w:tc>
      </w:tr>
      <w:tr w:rsidR="00561E9F" w14:paraId="7743067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A7C1B34" w14:textId="77777777" w:rsidR="00561E9F" w:rsidRDefault="00561E9F" w:rsidP="00561E9F">
            <w:pPr>
              <w:pStyle w:val="a3"/>
            </w:pPr>
            <w:r>
              <w:t>-73,26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62C9454" w14:textId="77777777" w:rsidR="00561E9F" w:rsidRDefault="00561E9F" w:rsidP="00561E9F">
            <w:pPr>
              <w:pStyle w:val="a3"/>
            </w:pPr>
            <w:r>
              <w:t>-0,07715</w:t>
            </w:r>
          </w:p>
        </w:tc>
      </w:tr>
      <w:tr w:rsidR="00561E9F" w14:paraId="33FB5D0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15D27E0" w14:textId="77777777" w:rsidR="00561E9F" w:rsidRDefault="00561E9F" w:rsidP="00561E9F">
            <w:pPr>
              <w:pStyle w:val="a3"/>
            </w:pPr>
            <w:r>
              <w:t>-74,37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DCFB263" w14:textId="77777777" w:rsidR="00561E9F" w:rsidRDefault="00561E9F" w:rsidP="00561E9F">
            <w:pPr>
              <w:pStyle w:val="a3"/>
            </w:pPr>
            <w:r>
              <w:t>-0,078</w:t>
            </w:r>
          </w:p>
        </w:tc>
      </w:tr>
      <w:tr w:rsidR="00561E9F" w14:paraId="72DA655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D2C9FF2" w14:textId="77777777" w:rsidR="00561E9F" w:rsidRDefault="00561E9F" w:rsidP="00561E9F">
            <w:pPr>
              <w:pStyle w:val="a3"/>
            </w:pPr>
            <w:r>
              <w:t>-75,43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400EEEA" w14:textId="77777777" w:rsidR="00561E9F" w:rsidRDefault="00561E9F" w:rsidP="00561E9F">
            <w:pPr>
              <w:pStyle w:val="a3"/>
            </w:pPr>
            <w:r>
              <w:t>-0,07882</w:t>
            </w:r>
          </w:p>
        </w:tc>
      </w:tr>
      <w:tr w:rsidR="00561E9F" w14:paraId="74DE33B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F6EAEBF" w14:textId="77777777" w:rsidR="00561E9F" w:rsidRDefault="00561E9F" w:rsidP="00561E9F">
            <w:pPr>
              <w:pStyle w:val="a3"/>
            </w:pPr>
            <w:r>
              <w:t>-76,44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4329DD8" w14:textId="77777777" w:rsidR="00561E9F" w:rsidRDefault="00561E9F" w:rsidP="00561E9F">
            <w:pPr>
              <w:pStyle w:val="a3"/>
            </w:pPr>
            <w:r>
              <w:t>-0,07959</w:t>
            </w:r>
          </w:p>
        </w:tc>
      </w:tr>
      <w:tr w:rsidR="00561E9F" w14:paraId="74B5654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B73FCC8" w14:textId="77777777" w:rsidR="00561E9F" w:rsidRDefault="00561E9F" w:rsidP="00561E9F">
            <w:pPr>
              <w:pStyle w:val="a3"/>
            </w:pPr>
            <w:r>
              <w:t>-77,41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BB548C3" w14:textId="77777777" w:rsidR="00561E9F" w:rsidRDefault="00561E9F" w:rsidP="00561E9F">
            <w:pPr>
              <w:pStyle w:val="a3"/>
            </w:pPr>
            <w:r>
              <w:t>-0,08032</w:t>
            </w:r>
          </w:p>
        </w:tc>
      </w:tr>
      <w:tr w:rsidR="00561E9F" w14:paraId="0D9A745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DFC8D4B" w14:textId="77777777" w:rsidR="00561E9F" w:rsidRDefault="00561E9F" w:rsidP="00561E9F">
            <w:pPr>
              <w:pStyle w:val="a3"/>
            </w:pPr>
            <w:r>
              <w:t>-78,33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CC5715B" w14:textId="77777777" w:rsidR="00561E9F" w:rsidRDefault="00561E9F" w:rsidP="00561E9F">
            <w:pPr>
              <w:pStyle w:val="a3"/>
            </w:pPr>
            <w:r>
              <w:t>-0,08101</w:t>
            </w:r>
          </w:p>
        </w:tc>
      </w:tr>
      <w:tr w:rsidR="00561E9F" w14:paraId="10A562C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96D3378" w14:textId="77777777" w:rsidR="00561E9F" w:rsidRDefault="00561E9F" w:rsidP="00561E9F">
            <w:pPr>
              <w:pStyle w:val="a3"/>
            </w:pPr>
            <w:r>
              <w:t>-79,21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D5C7FF2" w14:textId="77777777" w:rsidR="00561E9F" w:rsidRDefault="00561E9F" w:rsidP="00561E9F">
            <w:pPr>
              <w:pStyle w:val="a3"/>
            </w:pPr>
            <w:r>
              <w:t>-0,08166</w:t>
            </w:r>
          </w:p>
        </w:tc>
      </w:tr>
      <w:tr w:rsidR="00561E9F" w14:paraId="76ADED5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3CB0326" w14:textId="77777777" w:rsidR="00561E9F" w:rsidRDefault="00561E9F" w:rsidP="00561E9F">
            <w:pPr>
              <w:pStyle w:val="a3"/>
            </w:pPr>
            <w:r>
              <w:t>-80,04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E448BA5" w14:textId="77777777" w:rsidR="00561E9F" w:rsidRDefault="00561E9F" w:rsidP="00561E9F">
            <w:pPr>
              <w:pStyle w:val="a3"/>
            </w:pPr>
            <w:r>
              <w:t>-0,08226</w:t>
            </w:r>
          </w:p>
        </w:tc>
      </w:tr>
      <w:tr w:rsidR="00561E9F" w14:paraId="1010F3D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97614FF" w14:textId="77777777" w:rsidR="00561E9F" w:rsidRDefault="00561E9F" w:rsidP="00561E9F">
            <w:pPr>
              <w:pStyle w:val="a3"/>
            </w:pPr>
            <w:r>
              <w:t>-80,83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21022BA" w14:textId="77777777" w:rsidR="00561E9F" w:rsidRDefault="00561E9F" w:rsidP="00561E9F">
            <w:pPr>
              <w:pStyle w:val="a3"/>
            </w:pPr>
            <w:r>
              <w:t>-0,08282</w:t>
            </w:r>
          </w:p>
        </w:tc>
      </w:tr>
      <w:tr w:rsidR="00561E9F" w14:paraId="7CB7BF4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5684B42" w14:textId="77777777" w:rsidR="00561E9F" w:rsidRDefault="00561E9F" w:rsidP="00561E9F">
            <w:pPr>
              <w:pStyle w:val="a3"/>
            </w:pPr>
            <w:r>
              <w:t>-81,57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D1C2B59" w14:textId="77777777" w:rsidR="00561E9F" w:rsidRDefault="00561E9F" w:rsidP="00561E9F">
            <w:pPr>
              <w:pStyle w:val="a3"/>
            </w:pPr>
            <w:r>
              <w:t>-0,08333</w:t>
            </w:r>
          </w:p>
        </w:tc>
      </w:tr>
      <w:tr w:rsidR="00561E9F" w14:paraId="75B5FC3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0323813" w14:textId="77777777" w:rsidR="00561E9F" w:rsidRDefault="00561E9F" w:rsidP="00561E9F">
            <w:pPr>
              <w:pStyle w:val="a3"/>
            </w:pPr>
            <w:r>
              <w:t>-82,26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19E01C1" w14:textId="77777777" w:rsidR="00561E9F" w:rsidRDefault="00561E9F" w:rsidP="00561E9F">
            <w:pPr>
              <w:pStyle w:val="a3"/>
            </w:pPr>
            <w:r>
              <w:t>-0,08381</w:t>
            </w:r>
          </w:p>
        </w:tc>
      </w:tr>
      <w:tr w:rsidR="00561E9F" w14:paraId="040B716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1999F2C" w14:textId="77777777" w:rsidR="00561E9F" w:rsidRDefault="00561E9F" w:rsidP="00561E9F">
            <w:pPr>
              <w:pStyle w:val="a3"/>
            </w:pPr>
            <w:r>
              <w:t>-82,91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D7C490D" w14:textId="77777777" w:rsidR="00561E9F" w:rsidRDefault="00561E9F" w:rsidP="00561E9F">
            <w:pPr>
              <w:pStyle w:val="a3"/>
            </w:pPr>
            <w:r>
              <w:t>-0,08424</w:t>
            </w:r>
          </w:p>
        </w:tc>
      </w:tr>
      <w:tr w:rsidR="00561E9F" w14:paraId="357F799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60A7C05" w14:textId="77777777" w:rsidR="00561E9F" w:rsidRDefault="00561E9F" w:rsidP="00561E9F">
            <w:pPr>
              <w:pStyle w:val="a3"/>
            </w:pPr>
            <w:r>
              <w:t>-83,51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B44B279" w14:textId="77777777" w:rsidR="00561E9F" w:rsidRDefault="00561E9F" w:rsidP="00561E9F">
            <w:pPr>
              <w:pStyle w:val="a3"/>
            </w:pPr>
            <w:r>
              <w:t>-0,08462</w:t>
            </w:r>
          </w:p>
        </w:tc>
      </w:tr>
      <w:tr w:rsidR="00561E9F" w14:paraId="3876010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6686115" w14:textId="77777777" w:rsidR="00561E9F" w:rsidRDefault="00561E9F" w:rsidP="00561E9F">
            <w:pPr>
              <w:pStyle w:val="a3"/>
            </w:pPr>
            <w:r>
              <w:t>-84,06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D614A8F" w14:textId="77777777" w:rsidR="00561E9F" w:rsidRDefault="00561E9F" w:rsidP="00561E9F">
            <w:pPr>
              <w:pStyle w:val="a3"/>
            </w:pPr>
            <w:r>
              <w:t>-0,08497</w:t>
            </w:r>
          </w:p>
        </w:tc>
      </w:tr>
      <w:tr w:rsidR="00561E9F" w14:paraId="28756E3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2124269" w14:textId="77777777" w:rsidR="00561E9F" w:rsidRDefault="00561E9F" w:rsidP="00561E9F">
            <w:pPr>
              <w:pStyle w:val="a3"/>
            </w:pPr>
            <w:r>
              <w:t>-84,56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18A79F5" w14:textId="77777777" w:rsidR="00561E9F" w:rsidRDefault="00561E9F" w:rsidP="00561E9F">
            <w:pPr>
              <w:pStyle w:val="a3"/>
            </w:pPr>
            <w:r>
              <w:t>-0,08528</w:t>
            </w:r>
          </w:p>
        </w:tc>
      </w:tr>
      <w:tr w:rsidR="00561E9F" w14:paraId="532AE8F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C1309E1" w14:textId="77777777" w:rsidR="00561E9F" w:rsidRDefault="00561E9F" w:rsidP="00561E9F">
            <w:pPr>
              <w:pStyle w:val="a3"/>
            </w:pPr>
            <w:r>
              <w:t>-85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16ECFE9" w14:textId="77777777" w:rsidR="00561E9F" w:rsidRDefault="00561E9F" w:rsidP="00561E9F">
            <w:pPr>
              <w:pStyle w:val="a3"/>
            </w:pPr>
            <w:r>
              <w:t>-0,08555</w:t>
            </w:r>
          </w:p>
        </w:tc>
      </w:tr>
      <w:tr w:rsidR="00561E9F" w14:paraId="52BC29A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0377ACF" w14:textId="77777777" w:rsidR="00561E9F" w:rsidRDefault="00561E9F" w:rsidP="00561E9F">
            <w:pPr>
              <w:pStyle w:val="a3"/>
            </w:pPr>
            <w:r>
              <w:t>-85,4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B6F2A71" w14:textId="77777777" w:rsidR="00561E9F" w:rsidRDefault="00561E9F" w:rsidP="00561E9F">
            <w:pPr>
              <w:pStyle w:val="a3"/>
            </w:pPr>
            <w:r>
              <w:t>-0,08578</w:t>
            </w:r>
          </w:p>
        </w:tc>
      </w:tr>
      <w:tr w:rsidR="00561E9F" w14:paraId="51CC556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798095A" w14:textId="77777777" w:rsidR="00561E9F" w:rsidRDefault="00561E9F" w:rsidP="00561E9F">
            <w:pPr>
              <w:pStyle w:val="a3"/>
            </w:pPr>
            <w:r>
              <w:t>-85,73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EAB6EF4" w14:textId="77777777" w:rsidR="00561E9F" w:rsidRDefault="00561E9F" w:rsidP="00561E9F">
            <w:pPr>
              <w:pStyle w:val="a3"/>
            </w:pPr>
            <w:r>
              <w:t>-0,08598</w:t>
            </w:r>
          </w:p>
        </w:tc>
      </w:tr>
      <w:tr w:rsidR="00561E9F" w14:paraId="7BCDD7F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6F4B37F" w14:textId="77777777" w:rsidR="00561E9F" w:rsidRDefault="00561E9F" w:rsidP="00561E9F">
            <w:pPr>
              <w:pStyle w:val="a3"/>
            </w:pPr>
            <w:r>
              <w:t>-86,02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496E4A2" w14:textId="77777777" w:rsidR="00561E9F" w:rsidRDefault="00561E9F" w:rsidP="00561E9F">
            <w:pPr>
              <w:pStyle w:val="a3"/>
            </w:pPr>
            <w:r>
              <w:t>-0,08613</w:t>
            </w:r>
          </w:p>
        </w:tc>
      </w:tr>
      <w:tr w:rsidR="00561E9F" w14:paraId="33172D4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2E40D82" w14:textId="77777777" w:rsidR="00561E9F" w:rsidRDefault="00561E9F" w:rsidP="00561E9F">
            <w:pPr>
              <w:pStyle w:val="a3"/>
            </w:pPr>
            <w:r>
              <w:t>-86,25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1E6ECCD" w14:textId="77777777" w:rsidR="00561E9F" w:rsidRDefault="00561E9F" w:rsidP="00561E9F">
            <w:pPr>
              <w:pStyle w:val="a3"/>
            </w:pPr>
            <w:r>
              <w:t>-0,08625</w:t>
            </w:r>
          </w:p>
        </w:tc>
      </w:tr>
      <w:tr w:rsidR="00561E9F" w14:paraId="284A19B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B307DC5" w14:textId="77777777" w:rsidR="00561E9F" w:rsidRDefault="00561E9F" w:rsidP="00561E9F">
            <w:pPr>
              <w:pStyle w:val="a3"/>
            </w:pPr>
            <w:r>
              <w:t>-86,42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E55AFE8" w14:textId="77777777" w:rsidR="00561E9F" w:rsidRDefault="00561E9F" w:rsidP="00561E9F">
            <w:pPr>
              <w:pStyle w:val="a3"/>
            </w:pPr>
            <w:r>
              <w:t>-0,08633</w:t>
            </w:r>
          </w:p>
        </w:tc>
      </w:tr>
      <w:tr w:rsidR="00561E9F" w14:paraId="018BA9F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DCA6C49" w14:textId="77777777" w:rsidR="00561E9F" w:rsidRDefault="00561E9F" w:rsidP="00561E9F">
            <w:pPr>
              <w:pStyle w:val="a3"/>
            </w:pPr>
            <w:r>
              <w:t>-86,54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9A8F354" w14:textId="77777777" w:rsidR="00561E9F" w:rsidRDefault="00561E9F" w:rsidP="00561E9F">
            <w:pPr>
              <w:pStyle w:val="a3"/>
            </w:pPr>
            <w:r>
              <w:t>-0,08637</w:t>
            </w:r>
          </w:p>
        </w:tc>
      </w:tr>
      <w:tr w:rsidR="00561E9F" w14:paraId="1ACBDF8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60366E1" w14:textId="77777777" w:rsidR="00561E9F" w:rsidRDefault="00561E9F" w:rsidP="00561E9F">
            <w:pPr>
              <w:pStyle w:val="a3"/>
            </w:pPr>
            <w:r>
              <w:t>-86,61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B8EA7E6" w14:textId="77777777" w:rsidR="00561E9F" w:rsidRDefault="00561E9F" w:rsidP="00561E9F">
            <w:pPr>
              <w:pStyle w:val="a3"/>
            </w:pPr>
            <w:r>
              <w:t>-0,08636</w:t>
            </w:r>
          </w:p>
        </w:tc>
      </w:tr>
      <w:tr w:rsidR="00561E9F" w14:paraId="06D2738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A4BD228" w14:textId="77777777" w:rsidR="00561E9F" w:rsidRDefault="00561E9F" w:rsidP="00561E9F">
            <w:pPr>
              <w:pStyle w:val="a3"/>
            </w:pPr>
            <w:r>
              <w:t>-86,62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9CA0944" w14:textId="77777777" w:rsidR="00561E9F" w:rsidRDefault="00561E9F" w:rsidP="00561E9F">
            <w:pPr>
              <w:pStyle w:val="a3"/>
            </w:pPr>
            <w:r>
              <w:t>-0,08632</w:t>
            </w:r>
          </w:p>
        </w:tc>
      </w:tr>
      <w:tr w:rsidR="00561E9F" w14:paraId="0914C2A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2A61B17" w14:textId="77777777" w:rsidR="00561E9F" w:rsidRDefault="00561E9F" w:rsidP="00561E9F">
            <w:pPr>
              <w:pStyle w:val="a3"/>
            </w:pPr>
            <w:r>
              <w:t>-86,58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96A2B87" w14:textId="77777777" w:rsidR="00561E9F" w:rsidRDefault="00561E9F" w:rsidP="00561E9F">
            <w:pPr>
              <w:pStyle w:val="a3"/>
            </w:pPr>
            <w:r>
              <w:t>-0,08623</w:t>
            </w:r>
          </w:p>
        </w:tc>
      </w:tr>
      <w:tr w:rsidR="00561E9F" w14:paraId="151D071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C7BFD4B" w14:textId="77777777" w:rsidR="00561E9F" w:rsidRDefault="00561E9F" w:rsidP="00561E9F">
            <w:pPr>
              <w:pStyle w:val="a3"/>
            </w:pPr>
            <w:r>
              <w:t>-86,48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BB11FC8" w14:textId="77777777" w:rsidR="00561E9F" w:rsidRDefault="00561E9F" w:rsidP="00561E9F">
            <w:pPr>
              <w:pStyle w:val="a3"/>
            </w:pPr>
            <w:r>
              <w:t>-0,08609</w:t>
            </w:r>
          </w:p>
        </w:tc>
      </w:tr>
      <w:tr w:rsidR="00561E9F" w14:paraId="2AFAB82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5A693A4" w14:textId="77777777" w:rsidR="00561E9F" w:rsidRDefault="00561E9F" w:rsidP="00561E9F">
            <w:pPr>
              <w:pStyle w:val="a3"/>
            </w:pPr>
            <w:r>
              <w:t>-86,34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27AC595" w14:textId="77777777" w:rsidR="00561E9F" w:rsidRDefault="00561E9F" w:rsidP="00561E9F">
            <w:pPr>
              <w:pStyle w:val="a3"/>
            </w:pPr>
            <w:r>
              <w:t>-0,08591</w:t>
            </w:r>
          </w:p>
        </w:tc>
      </w:tr>
      <w:tr w:rsidR="00561E9F" w14:paraId="6C8C342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F776D88" w14:textId="77777777" w:rsidR="00561E9F" w:rsidRDefault="00561E9F" w:rsidP="00561E9F">
            <w:pPr>
              <w:pStyle w:val="a3"/>
            </w:pPr>
            <w:r>
              <w:t>-86,15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3B1F18B" w14:textId="77777777" w:rsidR="00561E9F" w:rsidRDefault="00561E9F" w:rsidP="00561E9F">
            <w:pPr>
              <w:pStyle w:val="a3"/>
            </w:pPr>
            <w:r>
              <w:t>-0,08568</w:t>
            </w:r>
          </w:p>
        </w:tc>
      </w:tr>
      <w:tr w:rsidR="00561E9F" w14:paraId="368F408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9B93054" w14:textId="77777777" w:rsidR="00561E9F" w:rsidRDefault="00561E9F" w:rsidP="00561E9F">
            <w:pPr>
              <w:pStyle w:val="a3"/>
            </w:pPr>
            <w:r>
              <w:t>-85,91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07FEC0B" w14:textId="77777777" w:rsidR="00561E9F" w:rsidRDefault="00561E9F" w:rsidP="00561E9F">
            <w:pPr>
              <w:pStyle w:val="a3"/>
            </w:pPr>
            <w:r>
              <w:t>-0,08539</w:t>
            </w:r>
          </w:p>
        </w:tc>
      </w:tr>
      <w:tr w:rsidR="00561E9F" w14:paraId="76E2538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0AC6A45" w14:textId="77777777" w:rsidR="00561E9F" w:rsidRDefault="00561E9F" w:rsidP="00561E9F">
            <w:pPr>
              <w:pStyle w:val="a3"/>
            </w:pPr>
            <w:r>
              <w:t>-85,62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1759502" w14:textId="77777777" w:rsidR="00561E9F" w:rsidRDefault="00561E9F" w:rsidP="00561E9F">
            <w:pPr>
              <w:pStyle w:val="a3"/>
            </w:pPr>
            <w:r>
              <w:t>-0,08506</w:t>
            </w:r>
          </w:p>
        </w:tc>
      </w:tr>
      <w:tr w:rsidR="00561E9F" w14:paraId="48BCC99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3AC42A7" w14:textId="77777777" w:rsidR="00561E9F" w:rsidRDefault="00561E9F" w:rsidP="00561E9F">
            <w:pPr>
              <w:pStyle w:val="a3"/>
            </w:pPr>
            <w:r>
              <w:t>-85,28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285F960" w14:textId="77777777" w:rsidR="00561E9F" w:rsidRDefault="00561E9F" w:rsidP="00561E9F">
            <w:pPr>
              <w:pStyle w:val="a3"/>
            </w:pPr>
            <w:r>
              <w:t>-0,08468</w:t>
            </w:r>
          </w:p>
        </w:tc>
      </w:tr>
      <w:tr w:rsidR="00561E9F" w14:paraId="56A09CD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D8F81E7" w14:textId="77777777" w:rsidR="00561E9F" w:rsidRDefault="00561E9F" w:rsidP="00561E9F">
            <w:pPr>
              <w:pStyle w:val="a3"/>
            </w:pPr>
            <w:r>
              <w:t>-84,9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57723AE" w14:textId="77777777" w:rsidR="00561E9F" w:rsidRDefault="00561E9F" w:rsidP="00561E9F">
            <w:pPr>
              <w:pStyle w:val="a3"/>
            </w:pPr>
            <w:r>
              <w:t>-0,08425</w:t>
            </w:r>
          </w:p>
        </w:tc>
      </w:tr>
      <w:tr w:rsidR="00561E9F" w14:paraId="1D93846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AAE64CF" w14:textId="77777777" w:rsidR="00561E9F" w:rsidRDefault="00561E9F" w:rsidP="00561E9F">
            <w:pPr>
              <w:pStyle w:val="a3"/>
            </w:pPr>
            <w:r>
              <w:t>-84,46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F5E3E94" w14:textId="77777777" w:rsidR="00561E9F" w:rsidRDefault="00561E9F" w:rsidP="00561E9F">
            <w:pPr>
              <w:pStyle w:val="a3"/>
            </w:pPr>
            <w:r>
              <w:t>-0,08377</w:t>
            </w:r>
          </w:p>
        </w:tc>
      </w:tr>
      <w:tr w:rsidR="00561E9F" w14:paraId="15C68EB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F4AB4E3" w14:textId="77777777" w:rsidR="00561E9F" w:rsidRDefault="00561E9F" w:rsidP="00561E9F">
            <w:pPr>
              <w:pStyle w:val="a3"/>
            </w:pPr>
            <w:r>
              <w:t>-83,99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00A4A06" w14:textId="77777777" w:rsidR="00561E9F" w:rsidRDefault="00561E9F" w:rsidP="00561E9F">
            <w:pPr>
              <w:pStyle w:val="a3"/>
            </w:pPr>
            <w:r>
              <w:t>-0,08324</w:t>
            </w:r>
          </w:p>
        </w:tc>
      </w:tr>
      <w:tr w:rsidR="00561E9F" w14:paraId="64D8797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D5CCCDA" w14:textId="77777777" w:rsidR="00561E9F" w:rsidRDefault="00561E9F" w:rsidP="00561E9F">
            <w:pPr>
              <w:pStyle w:val="a3"/>
            </w:pPr>
            <w:r>
              <w:t>-83,46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C2BBC02" w14:textId="77777777" w:rsidR="00561E9F" w:rsidRDefault="00561E9F" w:rsidP="00561E9F">
            <w:pPr>
              <w:pStyle w:val="a3"/>
            </w:pPr>
            <w:r>
              <w:t>-0,08266</w:t>
            </w:r>
          </w:p>
        </w:tc>
      </w:tr>
      <w:tr w:rsidR="00561E9F" w14:paraId="3F1EFCFA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FB86A86" w14:textId="77777777" w:rsidR="00561E9F" w:rsidRDefault="00561E9F" w:rsidP="00561E9F">
            <w:pPr>
              <w:pStyle w:val="a3"/>
            </w:pPr>
            <w:r>
              <w:t>-82,88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0DB7B89" w14:textId="77777777" w:rsidR="00561E9F" w:rsidRDefault="00561E9F" w:rsidP="00561E9F">
            <w:pPr>
              <w:pStyle w:val="a3"/>
            </w:pPr>
            <w:r>
              <w:t>-0,08203</w:t>
            </w:r>
          </w:p>
        </w:tc>
      </w:tr>
      <w:tr w:rsidR="00561E9F" w14:paraId="773C598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2DBE43B" w14:textId="77777777" w:rsidR="00561E9F" w:rsidRDefault="00561E9F" w:rsidP="00561E9F">
            <w:pPr>
              <w:pStyle w:val="a3"/>
            </w:pPr>
            <w:r>
              <w:t>-82,25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8CF6401" w14:textId="77777777" w:rsidR="00561E9F" w:rsidRDefault="00561E9F" w:rsidP="00561E9F">
            <w:pPr>
              <w:pStyle w:val="a3"/>
            </w:pPr>
            <w:r>
              <w:t>-0,08136</w:t>
            </w:r>
          </w:p>
        </w:tc>
      </w:tr>
      <w:tr w:rsidR="00561E9F" w14:paraId="0D2C9EE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1433761" w14:textId="77777777" w:rsidR="00561E9F" w:rsidRDefault="00561E9F" w:rsidP="00561E9F">
            <w:pPr>
              <w:pStyle w:val="a3"/>
            </w:pPr>
            <w:r>
              <w:t>-81,58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AB06C03" w14:textId="77777777" w:rsidR="00561E9F" w:rsidRDefault="00561E9F" w:rsidP="00561E9F">
            <w:pPr>
              <w:pStyle w:val="a3"/>
            </w:pPr>
            <w:r>
              <w:t>-0,08064</w:t>
            </w:r>
          </w:p>
        </w:tc>
      </w:tr>
      <w:tr w:rsidR="00561E9F" w14:paraId="2D87A3A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3D81E3F" w14:textId="77777777" w:rsidR="00561E9F" w:rsidRDefault="00561E9F" w:rsidP="00561E9F">
            <w:pPr>
              <w:pStyle w:val="a3"/>
            </w:pPr>
            <w:r>
              <w:t>-80,85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50CF7B5" w14:textId="77777777" w:rsidR="00561E9F" w:rsidRDefault="00561E9F" w:rsidP="00561E9F">
            <w:pPr>
              <w:pStyle w:val="a3"/>
            </w:pPr>
            <w:r>
              <w:t>-0,07988</w:t>
            </w:r>
          </w:p>
        </w:tc>
      </w:tr>
      <w:tr w:rsidR="00561E9F" w14:paraId="4ED3B4B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79E5A1E" w14:textId="77777777" w:rsidR="00561E9F" w:rsidRDefault="00561E9F" w:rsidP="00561E9F">
            <w:pPr>
              <w:pStyle w:val="a3"/>
            </w:pPr>
            <w:r>
              <w:t>-80,07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0F414EE" w14:textId="77777777" w:rsidR="00561E9F" w:rsidRDefault="00561E9F" w:rsidP="00561E9F">
            <w:pPr>
              <w:pStyle w:val="a3"/>
            </w:pPr>
            <w:r>
              <w:t>-0,07907</w:t>
            </w:r>
          </w:p>
        </w:tc>
      </w:tr>
      <w:tr w:rsidR="00561E9F" w14:paraId="2B75882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AC9C566" w14:textId="77777777" w:rsidR="00561E9F" w:rsidRDefault="00561E9F" w:rsidP="00561E9F">
            <w:pPr>
              <w:pStyle w:val="a3"/>
            </w:pPr>
            <w:r>
              <w:t>-79,24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9A6B4DF" w14:textId="77777777" w:rsidR="00561E9F" w:rsidRDefault="00561E9F" w:rsidP="00561E9F">
            <w:pPr>
              <w:pStyle w:val="a3"/>
            </w:pPr>
            <w:r>
              <w:t>-0,07822</w:t>
            </w:r>
          </w:p>
        </w:tc>
      </w:tr>
      <w:tr w:rsidR="00561E9F" w14:paraId="61193F7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6F63D41" w14:textId="77777777" w:rsidR="00561E9F" w:rsidRDefault="00561E9F" w:rsidP="00561E9F">
            <w:pPr>
              <w:pStyle w:val="a3"/>
            </w:pPr>
            <w:r>
              <w:t>-78,35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F98B9B6" w14:textId="77777777" w:rsidR="00561E9F" w:rsidRDefault="00561E9F" w:rsidP="00561E9F">
            <w:pPr>
              <w:pStyle w:val="a3"/>
            </w:pPr>
            <w:r>
              <w:t>-0,07732</w:t>
            </w:r>
          </w:p>
        </w:tc>
      </w:tr>
      <w:tr w:rsidR="00561E9F" w14:paraId="556C623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0A411CB" w14:textId="77777777" w:rsidR="00561E9F" w:rsidRDefault="00561E9F" w:rsidP="00561E9F">
            <w:pPr>
              <w:pStyle w:val="a3"/>
            </w:pPr>
            <w:r>
              <w:t>-77,42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14B6B9E" w14:textId="77777777" w:rsidR="00561E9F" w:rsidRDefault="00561E9F" w:rsidP="00561E9F">
            <w:pPr>
              <w:pStyle w:val="a3"/>
            </w:pPr>
            <w:r>
              <w:t>-0,07637</w:t>
            </w:r>
          </w:p>
        </w:tc>
      </w:tr>
      <w:tr w:rsidR="00561E9F" w14:paraId="1F58F7D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9FFCAD1" w14:textId="77777777" w:rsidR="00561E9F" w:rsidRDefault="00561E9F" w:rsidP="00561E9F">
            <w:pPr>
              <w:pStyle w:val="a3"/>
            </w:pPr>
            <w:r>
              <w:t>-76,44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51485AD" w14:textId="77777777" w:rsidR="00561E9F" w:rsidRDefault="00561E9F" w:rsidP="00561E9F">
            <w:pPr>
              <w:pStyle w:val="a3"/>
            </w:pPr>
            <w:r>
              <w:t>-0,07538</w:t>
            </w:r>
          </w:p>
        </w:tc>
      </w:tr>
      <w:tr w:rsidR="00561E9F" w14:paraId="59CB0BD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328E393" w14:textId="77777777" w:rsidR="00561E9F" w:rsidRDefault="00561E9F" w:rsidP="00561E9F">
            <w:pPr>
              <w:pStyle w:val="a3"/>
            </w:pPr>
            <w:r>
              <w:t>-75,4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2AF4A88" w14:textId="77777777" w:rsidR="00561E9F" w:rsidRDefault="00561E9F" w:rsidP="00561E9F">
            <w:pPr>
              <w:pStyle w:val="a3"/>
            </w:pPr>
            <w:r>
              <w:t>-0,07434</w:t>
            </w:r>
          </w:p>
        </w:tc>
      </w:tr>
      <w:tr w:rsidR="00561E9F" w14:paraId="57C256CA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D92E990" w14:textId="77777777" w:rsidR="00561E9F" w:rsidRDefault="00561E9F" w:rsidP="00561E9F">
            <w:pPr>
              <w:pStyle w:val="a3"/>
            </w:pPr>
            <w:r>
              <w:t>-74,32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8170FB4" w14:textId="77777777" w:rsidR="00561E9F" w:rsidRDefault="00561E9F" w:rsidP="00561E9F">
            <w:pPr>
              <w:pStyle w:val="a3"/>
            </w:pPr>
            <w:r>
              <w:t>-0,07325</w:t>
            </w:r>
          </w:p>
        </w:tc>
      </w:tr>
      <w:tr w:rsidR="00561E9F" w14:paraId="5358EF9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5885A86" w14:textId="77777777" w:rsidR="00561E9F" w:rsidRDefault="00561E9F" w:rsidP="00561E9F">
            <w:pPr>
              <w:pStyle w:val="a3"/>
            </w:pPr>
            <w:r>
              <w:t>-73,2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B05AA08" w14:textId="77777777" w:rsidR="00561E9F" w:rsidRDefault="00561E9F" w:rsidP="00561E9F">
            <w:pPr>
              <w:pStyle w:val="a3"/>
            </w:pPr>
            <w:r>
              <w:t>-0,0721</w:t>
            </w:r>
          </w:p>
        </w:tc>
      </w:tr>
      <w:tr w:rsidR="00561E9F" w14:paraId="46B3200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5EB4E7E" w14:textId="77777777" w:rsidR="00561E9F" w:rsidRDefault="00561E9F" w:rsidP="00561E9F">
            <w:pPr>
              <w:pStyle w:val="a3"/>
            </w:pPr>
            <w:r>
              <w:t>-72,03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F2EEFD1" w14:textId="77777777" w:rsidR="00561E9F" w:rsidRDefault="00561E9F" w:rsidP="00561E9F">
            <w:pPr>
              <w:pStyle w:val="a3"/>
            </w:pPr>
            <w:r>
              <w:t>-0,07091</w:t>
            </w:r>
          </w:p>
        </w:tc>
      </w:tr>
      <w:tr w:rsidR="00561E9F" w14:paraId="60E2D95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0E0BD87" w14:textId="77777777" w:rsidR="00561E9F" w:rsidRDefault="00561E9F" w:rsidP="00561E9F">
            <w:pPr>
              <w:pStyle w:val="a3"/>
            </w:pPr>
            <w:r>
              <w:t>-70,82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8D3D017" w14:textId="77777777" w:rsidR="00561E9F" w:rsidRDefault="00561E9F" w:rsidP="00561E9F">
            <w:pPr>
              <w:pStyle w:val="a3"/>
            </w:pPr>
            <w:r>
              <w:t>-0,06966</w:t>
            </w:r>
          </w:p>
        </w:tc>
      </w:tr>
      <w:tr w:rsidR="00561E9F" w14:paraId="4E84B0F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9B900BF" w14:textId="77777777" w:rsidR="00561E9F" w:rsidRDefault="00561E9F" w:rsidP="00561E9F">
            <w:pPr>
              <w:pStyle w:val="a3"/>
            </w:pPr>
            <w:r>
              <w:t>-69,57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95EA249" w14:textId="77777777" w:rsidR="00561E9F" w:rsidRDefault="00561E9F" w:rsidP="00561E9F">
            <w:pPr>
              <w:pStyle w:val="a3"/>
            </w:pPr>
            <w:r>
              <w:t>-0,06836</w:t>
            </w:r>
          </w:p>
        </w:tc>
      </w:tr>
      <w:tr w:rsidR="00561E9F" w14:paraId="7114F37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385195E" w14:textId="77777777" w:rsidR="00561E9F" w:rsidRDefault="00561E9F" w:rsidP="00561E9F">
            <w:pPr>
              <w:pStyle w:val="a3"/>
            </w:pPr>
            <w:r>
              <w:t>-68,28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42B02BE" w14:textId="77777777" w:rsidR="00561E9F" w:rsidRDefault="00561E9F" w:rsidP="00561E9F">
            <w:pPr>
              <w:pStyle w:val="a3"/>
            </w:pPr>
            <w:r>
              <w:t>-0,06701</w:t>
            </w:r>
          </w:p>
        </w:tc>
      </w:tr>
      <w:tr w:rsidR="00561E9F" w14:paraId="15BECF0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BCCD7CC" w14:textId="77777777" w:rsidR="00561E9F" w:rsidRDefault="00561E9F" w:rsidP="00561E9F">
            <w:pPr>
              <w:pStyle w:val="a3"/>
            </w:pPr>
            <w:r>
              <w:t>-66,95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C7F9689" w14:textId="77777777" w:rsidR="00561E9F" w:rsidRDefault="00561E9F" w:rsidP="00561E9F">
            <w:pPr>
              <w:pStyle w:val="a3"/>
            </w:pPr>
            <w:r>
              <w:t>-0,0656</w:t>
            </w:r>
          </w:p>
        </w:tc>
      </w:tr>
      <w:tr w:rsidR="00561E9F" w14:paraId="264C3CD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419F1ED" w14:textId="77777777" w:rsidR="00561E9F" w:rsidRDefault="00561E9F" w:rsidP="00561E9F">
            <w:pPr>
              <w:pStyle w:val="a3"/>
            </w:pPr>
            <w:r>
              <w:t>-65,58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262E087" w14:textId="77777777" w:rsidR="00561E9F" w:rsidRDefault="00561E9F" w:rsidP="00561E9F">
            <w:pPr>
              <w:pStyle w:val="a3"/>
            </w:pPr>
            <w:r>
              <w:t>-0,06415</w:t>
            </w:r>
          </w:p>
        </w:tc>
      </w:tr>
      <w:tr w:rsidR="00561E9F" w14:paraId="1FBA34A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5C6B483" w14:textId="77777777" w:rsidR="00561E9F" w:rsidRDefault="00561E9F" w:rsidP="00561E9F">
            <w:pPr>
              <w:pStyle w:val="a3"/>
            </w:pPr>
            <w:r>
              <w:t>-64,18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307DD1B" w14:textId="77777777" w:rsidR="00561E9F" w:rsidRDefault="00561E9F" w:rsidP="00561E9F">
            <w:pPr>
              <w:pStyle w:val="a3"/>
            </w:pPr>
            <w:r>
              <w:t>-0,06264</w:t>
            </w:r>
          </w:p>
        </w:tc>
      </w:tr>
      <w:tr w:rsidR="00561E9F" w14:paraId="2BECE51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5825DA1" w14:textId="77777777" w:rsidR="00561E9F" w:rsidRDefault="00561E9F" w:rsidP="00561E9F">
            <w:pPr>
              <w:pStyle w:val="a3"/>
            </w:pPr>
            <w:r>
              <w:t>-62,74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54ED277" w14:textId="77777777" w:rsidR="00561E9F" w:rsidRDefault="00561E9F" w:rsidP="00561E9F">
            <w:pPr>
              <w:pStyle w:val="a3"/>
            </w:pPr>
            <w:r>
              <w:t>-0,06108</w:t>
            </w:r>
          </w:p>
        </w:tc>
      </w:tr>
      <w:tr w:rsidR="00561E9F" w14:paraId="05A282D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A1C7BBE" w14:textId="77777777" w:rsidR="00561E9F" w:rsidRDefault="00561E9F" w:rsidP="00561E9F">
            <w:pPr>
              <w:pStyle w:val="a3"/>
            </w:pPr>
            <w:r>
              <w:t>-61,26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1C3F532" w14:textId="77777777" w:rsidR="00561E9F" w:rsidRDefault="00561E9F" w:rsidP="00561E9F">
            <w:pPr>
              <w:pStyle w:val="a3"/>
            </w:pPr>
            <w:r>
              <w:t>-0,05947</w:t>
            </w:r>
          </w:p>
        </w:tc>
      </w:tr>
      <w:tr w:rsidR="00561E9F" w14:paraId="4E51FBA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68144F2" w14:textId="77777777" w:rsidR="00561E9F" w:rsidRDefault="00561E9F" w:rsidP="00561E9F">
            <w:pPr>
              <w:pStyle w:val="a3"/>
            </w:pPr>
            <w:r>
              <w:t>-59,75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83EDA84" w14:textId="77777777" w:rsidR="00561E9F" w:rsidRDefault="00561E9F" w:rsidP="00561E9F">
            <w:pPr>
              <w:pStyle w:val="a3"/>
            </w:pPr>
            <w:r>
              <w:t>-0,05782</w:t>
            </w:r>
          </w:p>
        </w:tc>
      </w:tr>
      <w:tr w:rsidR="00561E9F" w14:paraId="3A24A27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A301F9E" w14:textId="77777777" w:rsidR="00561E9F" w:rsidRDefault="00561E9F" w:rsidP="00561E9F">
            <w:pPr>
              <w:pStyle w:val="a3"/>
            </w:pPr>
            <w:r>
              <w:t>-58,2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339C417" w14:textId="77777777" w:rsidR="00561E9F" w:rsidRDefault="00561E9F" w:rsidP="00561E9F">
            <w:pPr>
              <w:pStyle w:val="a3"/>
            </w:pPr>
            <w:r>
              <w:t>-0,05613</w:t>
            </w:r>
          </w:p>
        </w:tc>
      </w:tr>
      <w:tr w:rsidR="00561E9F" w14:paraId="617BF93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A7874BC" w14:textId="77777777" w:rsidR="00561E9F" w:rsidRDefault="00561E9F" w:rsidP="00561E9F">
            <w:pPr>
              <w:pStyle w:val="a3"/>
            </w:pPr>
            <w:r>
              <w:t>-56,62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A23262A" w14:textId="77777777" w:rsidR="00561E9F" w:rsidRDefault="00561E9F" w:rsidP="00561E9F">
            <w:pPr>
              <w:pStyle w:val="a3"/>
            </w:pPr>
            <w:r>
              <w:t>-0,05439</w:t>
            </w:r>
          </w:p>
        </w:tc>
      </w:tr>
      <w:tr w:rsidR="00561E9F" w14:paraId="2B9133C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C158D26" w14:textId="77777777" w:rsidR="00561E9F" w:rsidRDefault="00561E9F" w:rsidP="00561E9F">
            <w:pPr>
              <w:pStyle w:val="a3"/>
            </w:pPr>
            <w:r>
              <w:t>-55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1D4CB8A" w14:textId="77777777" w:rsidR="00561E9F" w:rsidRDefault="00561E9F" w:rsidP="00561E9F">
            <w:pPr>
              <w:pStyle w:val="a3"/>
            </w:pPr>
            <w:r>
              <w:t>-0,05262</w:t>
            </w:r>
          </w:p>
        </w:tc>
      </w:tr>
      <w:tr w:rsidR="00561E9F" w14:paraId="0E60F2A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C7CB13C" w14:textId="77777777" w:rsidR="00561E9F" w:rsidRDefault="00561E9F" w:rsidP="00561E9F">
            <w:pPr>
              <w:pStyle w:val="a3"/>
            </w:pPr>
            <w:r>
              <w:t>-53,34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6A8375E" w14:textId="77777777" w:rsidR="00561E9F" w:rsidRDefault="00561E9F" w:rsidP="00561E9F">
            <w:pPr>
              <w:pStyle w:val="a3"/>
            </w:pPr>
            <w:r>
              <w:t>-0,05081</w:t>
            </w:r>
          </w:p>
        </w:tc>
      </w:tr>
      <w:tr w:rsidR="00561E9F" w14:paraId="30966F3A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848F064" w14:textId="77777777" w:rsidR="00561E9F" w:rsidRDefault="00561E9F" w:rsidP="00561E9F">
            <w:pPr>
              <w:pStyle w:val="a3"/>
            </w:pPr>
            <w:r>
              <w:t>-51,65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13B075D" w14:textId="77777777" w:rsidR="00561E9F" w:rsidRDefault="00561E9F" w:rsidP="00561E9F">
            <w:pPr>
              <w:pStyle w:val="a3"/>
            </w:pPr>
            <w:r>
              <w:t>-0,04896</w:t>
            </w:r>
          </w:p>
        </w:tc>
      </w:tr>
      <w:tr w:rsidR="00561E9F" w14:paraId="0DED1AB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635C1E4" w14:textId="77777777" w:rsidR="00561E9F" w:rsidRDefault="00561E9F" w:rsidP="00561E9F">
            <w:pPr>
              <w:pStyle w:val="a3"/>
            </w:pPr>
            <w:r>
              <w:t>-49,92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75BF5B0" w14:textId="77777777" w:rsidR="00561E9F" w:rsidRDefault="00561E9F" w:rsidP="00561E9F">
            <w:pPr>
              <w:pStyle w:val="a3"/>
            </w:pPr>
            <w:r>
              <w:t>-0,04708</w:t>
            </w:r>
          </w:p>
        </w:tc>
      </w:tr>
      <w:tr w:rsidR="00561E9F" w14:paraId="3429C2B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C266D51" w14:textId="77777777" w:rsidR="00561E9F" w:rsidRDefault="00561E9F" w:rsidP="00561E9F">
            <w:pPr>
              <w:pStyle w:val="a3"/>
            </w:pPr>
            <w:r>
              <w:t>-48,16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93C94EA" w14:textId="77777777" w:rsidR="00561E9F" w:rsidRDefault="00561E9F" w:rsidP="00561E9F">
            <w:pPr>
              <w:pStyle w:val="a3"/>
            </w:pPr>
            <w:r>
              <w:t>-0,04517</w:t>
            </w:r>
          </w:p>
        </w:tc>
      </w:tr>
      <w:tr w:rsidR="00561E9F" w14:paraId="1E71339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11F4A3C" w14:textId="77777777" w:rsidR="00561E9F" w:rsidRDefault="00561E9F" w:rsidP="00561E9F">
            <w:pPr>
              <w:pStyle w:val="a3"/>
            </w:pPr>
            <w:r>
              <w:t>-46,37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86FA747" w14:textId="77777777" w:rsidR="00561E9F" w:rsidRDefault="00561E9F" w:rsidP="00561E9F">
            <w:pPr>
              <w:pStyle w:val="a3"/>
            </w:pPr>
            <w:r>
              <w:t>-0,04322</w:t>
            </w:r>
          </w:p>
        </w:tc>
      </w:tr>
      <w:tr w:rsidR="00561E9F" w14:paraId="4D2D547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7D44DA4" w14:textId="77777777" w:rsidR="00561E9F" w:rsidRDefault="00561E9F" w:rsidP="00561E9F">
            <w:pPr>
              <w:pStyle w:val="a3"/>
            </w:pPr>
            <w:r>
              <w:t>-44,55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6B3721C" w14:textId="77777777" w:rsidR="00561E9F" w:rsidRDefault="00561E9F" w:rsidP="00561E9F">
            <w:pPr>
              <w:pStyle w:val="a3"/>
            </w:pPr>
            <w:r>
              <w:t>-0,04125</w:t>
            </w:r>
          </w:p>
        </w:tc>
      </w:tr>
      <w:tr w:rsidR="00561E9F" w14:paraId="7F2F86D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F0D5CB3" w14:textId="77777777" w:rsidR="00561E9F" w:rsidRDefault="00561E9F" w:rsidP="00561E9F">
            <w:pPr>
              <w:pStyle w:val="a3"/>
            </w:pPr>
            <w:r>
              <w:t>-42,7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EAA1D37" w14:textId="77777777" w:rsidR="00561E9F" w:rsidRDefault="00561E9F" w:rsidP="00561E9F">
            <w:pPr>
              <w:pStyle w:val="a3"/>
            </w:pPr>
            <w:r>
              <w:t>-0,03924</w:t>
            </w:r>
          </w:p>
        </w:tc>
      </w:tr>
      <w:tr w:rsidR="00561E9F" w14:paraId="7467993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D53F6D6" w14:textId="77777777" w:rsidR="00561E9F" w:rsidRDefault="00561E9F" w:rsidP="00561E9F">
            <w:pPr>
              <w:pStyle w:val="a3"/>
            </w:pPr>
            <w:r>
              <w:t>-40,82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93153C5" w14:textId="77777777" w:rsidR="00561E9F" w:rsidRDefault="00561E9F" w:rsidP="00561E9F">
            <w:pPr>
              <w:pStyle w:val="a3"/>
            </w:pPr>
            <w:r>
              <w:t>-0,03719</w:t>
            </w:r>
          </w:p>
        </w:tc>
      </w:tr>
      <w:tr w:rsidR="00561E9F" w14:paraId="3D4E722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56D9524" w14:textId="77777777" w:rsidR="00561E9F" w:rsidRDefault="00561E9F" w:rsidP="00561E9F">
            <w:pPr>
              <w:pStyle w:val="a3"/>
            </w:pPr>
            <w:r>
              <w:t>-38,92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7FF6EE8" w14:textId="77777777" w:rsidR="00561E9F" w:rsidRDefault="00561E9F" w:rsidP="00561E9F">
            <w:pPr>
              <w:pStyle w:val="a3"/>
            </w:pPr>
            <w:r>
              <w:t>-0,03512</w:t>
            </w:r>
          </w:p>
        </w:tc>
      </w:tr>
      <w:tr w:rsidR="00561E9F" w14:paraId="1FF16C5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57F1586" w14:textId="77777777" w:rsidR="00561E9F" w:rsidRDefault="00561E9F" w:rsidP="00561E9F">
            <w:pPr>
              <w:pStyle w:val="a3"/>
            </w:pPr>
            <w:r>
              <w:t>-37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7695BBD" w14:textId="77777777" w:rsidR="00561E9F" w:rsidRDefault="00561E9F" w:rsidP="00561E9F">
            <w:pPr>
              <w:pStyle w:val="a3"/>
            </w:pPr>
            <w:r>
              <w:t>-0,03302</w:t>
            </w:r>
          </w:p>
        </w:tc>
      </w:tr>
      <w:tr w:rsidR="00561E9F" w14:paraId="4B82133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BD69AEE" w14:textId="77777777" w:rsidR="00561E9F" w:rsidRDefault="00561E9F" w:rsidP="00561E9F">
            <w:pPr>
              <w:pStyle w:val="a3"/>
            </w:pPr>
            <w:r>
              <w:t>-35,06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30254F5" w14:textId="77777777" w:rsidR="00561E9F" w:rsidRDefault="00561E9F" w:rsidP="00561E9F">
            <w:pPr>
              <w:pStyle w:val="a3"/>
            </w:pPr>
            <w:r>
              <w:t>-0,03089</w:t>
            </w:r>
          </w:p>
        </w:tc>
      </w:tr>
      <w:tr w:rsidR="00561E9F" w14:paraId="75797F5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82736FC" w14:textId="77777777" w:rsidR="00561E9F" w:rsidRDefault="00561E9F" w:rsidP="00561E9F">
            <w:pPr>
              <w:pStyle w:val="a3"/>
            </w:pPr>
            <w:r>
              <w:t>-33,11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37548DF" w14:textId="77777777" w:rsidR="00561E9F" w:rsidRDefault="00561E9F" w:rsidP="00561E9F">
            <w:pPr>
              <w:pStyle w:val="a3"/>
            </w:pPr>
            <w:r>
              <w:t>-0,02873</w:t>
            </w:r>
          </w:p>
        </w:tc>
      </w:tr>
      <w:tr w:rsidR="00561E9F" w14:paraId="7975C19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117B913" w14:textId="77777777" w:rsidR="00561E9F" w:rsidRDefault="00561E9F" w:rsidP="00561E9F">
            <w:pPr>
              <w:pStyle w:val="a3"/>
            </w:pPr>
            <w:r>
              <w:t>-31,13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623E0DA" w14:textId="77777777" w:rsidR="00561E9F" w:rsidRDefault="00561E9F" w:rsidP="00561E9F">
            <w:pPr>
              <w:pStyle w:val="a3"/>
            </w:pPr>
            <w:r>
              <w:t>-0,02654</w:t>
            </w:r>
          </w:p>
        </w:tc>
      </w:tr>
      <w:tr w:rsidR="00561E9F" w14:paraId="6AD76CB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590B91D" w14:textId="77777777" w:rsidR="00561E9F" w:rsidRDefault="00561E9F" w:rsidP="00561E9F">
            <w:pPr>
              <w:pStyle w:val="a3"/>
            </w:pPr>
            <w:r>
              <w:t>-29,14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C1A5FBC" w14:textId="77777777" w:rsidR="00561E9F" w:rsidRDefault="00561E9F" w:rsidP="00561E9F">
            <w:pPr>
              <w:pStyle w:val="a3"/>
            </w:pPr>
            <w:r>
              <w:t>-0,02433</w:t>
            </w:r>
          </w:p>
        </w:tc>
      </w:tr>
      <w:tr w:rsidR="00561E9F" w14:paraId="1967644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5736666" w14:textId="77777777" w:rsidR="00561E9F" w:rsidRDefault="00561E9F" w:rsidP="00561E9F">
            <w:pPr>
              <w:pStyle w:val="a3"/>
            </w:pPr>
            <w:r>
              <w:t>-27,14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72C4BDF" w14:textId="77777777" w:rsidR="00561E9F" w:rsidRDefault="00561E9F" w:rsidP="00561E9F">
            <w:pPr>
              <w:pStyle w:val="a3"/>
            </w:pPr>
            <w:r>
              <w:t>-0,02209</w:t>
            </w:r>
          </w:p>
        </w:tc>
      </w:tr>
      <w:tr w:rsidR="00561E9F" w14:paraId="2C63397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E7FEA51" w14:textId="77777777" w:rsidR="00561E9F" w:rsidRDefault="00561E9F" w:rsidP="00561E9F">
            <w:pPr>
              <w:pStyle w:val="a3"/>
            </w:pPr>
            <w:r>
              <w:t>-25,12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C4CE111" w14:textId="77777777" w:rsidR="00561E9F" w:rsidRDefault="00561E9F" w:rsidP="00561E9F">
            <w:pPr>
              <w:pStyle w:val="a3"/>
            </w:pPr>
            <w:r>
              <w:t>-0,01984</w:t>
            </w:r>
          </w:p>
        </w:tc>
      </w:tr>
      <w:tr w:rsidR="00561E9F" w14:paraId="7F78718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5A17B66" w14:textId="77777777" w:rsidR="00561E9F" w:rsidRDefault="00561E9F" w:rsidP="00561E9F">
            <w:pPr>
              <w:pStyle w:val="a3"/>
            </w:pPr>
            <w:r>
              <w:t>-23,09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F07F615" w14:textId="77777777" w:rsidR="00561E9F" w:rsidRDefault="00561E9F" w:rsidP="00561E9F">
            <w:pPr>
              <w:pStyle w:val="a3"/>
            </w:pPr>
            <w:r>
              <w:t>-0,01757</w:t>
            </w:r>
          </w:p>
        </w:tc>
      </w:tr>
      <w:tr w:rsidR="00561E9F" w14:paraId="7A5E850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AA8F39B" w14:textId="77777777" w:rsidR="00561E9F" w:rsidRDefault="00561E9F" w:rsidP="00561E9F">
            <w:pPr>
              <w:pStyle w:val="a3"/>
            </w:pPr>
            <w:r>
              <w:t>-21,05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E9662F1" w14:textId="77777777" w:rsidR="00561E9F" w:rsidRDefault="00561E9F" w:rsidP="00561E9F">
            <w:pPr>
              <w:pStyle w:val="a3"/>
            </w:pPr>
            <w:r>
              <w:t>-0,01529</w:t>
            </w:r>
          </w:p>
        </w:tc>
      </w:tr>
      <w:tr w:rsidR="00561E9F" w14:paraId="00DB60F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7223057" w14:textId="77777777" w:rsidR="00561E9F" w:rsidRDefault="00561E9F" w:rsidP="00561E9F">
            <w:pPr>
              <w:pStyle w:val="a3"/>
            </w:pPr>
            <w:r>
              <w:t>-19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5A54882" w14:textId="77777777" w:rsidR="00561E9F" w:rsidRDefault="00561E9F" w:rsidP="00561E9F">
            <w:pPr>
              <w:pStyle w:val="a3"/>
            </w:pPr>
            <w:r>
              <w:t>-0,013</w:t>
            </w:r>
          </w:p>
        </w:tc>
      </w:tr>
      <w:tr w:rsidR="00561E9F" w14:paraId="6065846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B23D757" w14:textId="77777777" w:rsidR="00561E9F" w:rsidRDefault="00561E9F" w:rsidP="00561E9F">
            <w:pPr>
              <w:pStyle w:val="a3"/>
            </w:pPr>
            <w:r>
              <w:t>-16,93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9092F3A" w14:textId="77777777" w:rsidR="00561E9F" w:rsidRDefault="00561E9F" w:rsidP="00561E9F">
            <w:pPr>
              <w:pStyle w:val="a3"/>
            </w:pPr>
            <w:r>
              <w:t>-0,0107</w:t>
            </w:r>
          </w:p>
        </w:tc>
      </w:tr>
      <w:tr w:rsidR="00561E9F" w14:paraId="4D37D43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196714A" w14:textId="77777777" w:rsidR="00561E9F" w:rsidRDefault="00561E9F" w:rsidP="00561E9F">
            <w:pPr>
              <w:pStyle w:val="a3"/>
            </w:pPr>
            <w:r>
              <w:t>-14,85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384EAFD" w14:textId="77777777" w:rsidR="00561E9F" w:rsidRDefault="00561E9F" w:rsidP="00561E9F">
            <w:pPr>
              <w:pStyle w:val="a3"/>
            </w:pPr>
            <w:r>
              <w:t>-0,0084</w:t>
            </w:r>
          </w:p>
        </w:tc>
      </w:tr>
      <w:tr w:rsidR="00561E9F" w14:paraId="648A8FA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1D4EF76" w14:textId="77777777" w:rsidR="00561E9F" w:rsidRDefault="00561E9F" w:rsidP="00561E9F">
            <w:pPr>
              <w:pStyle w:val="a3"/>
            </w:pPr>
            <w:r>
              <w:t>-12,76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0F36586" w14:textId="77777777" w:rsidR="00561E9F" w:rsidRDefault="00561E9F" w:rsidP="00561E9F">
            <w:pPr>
              <w:pStyle w:val="a3"/>
            </w:pPr>
            <w:r>
              <w:t>-0,006101</w:t>
            </w:r>
          </w:p>
        </w:tc>
      </w:tr>
      <w:tr w:rsidR="00561E9F" w14:paraId="14EED63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2B51E68" w14:textId="77777777" w:rsidR="00561E9F" w:rsidRDefault="00561E9F" w:rsidP="00561E9F">
            <w:pPr>
              <w:pStyle w:val="a3"/>
            </w:pPr>
            <w:r>
              <w:t>-10,66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95C4C7A" w14:textId="77777777" w:rsidR="00561E9F" w:rsidRDefault="00561E9F" w:rsidP="00561E9F">
            <w:pPr>
              <w:pStyle w:val="a3"/>
            </w:pPr>
            <w:r>
              <w:t>-0,003805</w:t>
            </w:r>
          </w:p>
        </w:tc>
      </w:tr>
      <w:tr w:rsidR="00561E9F" w14:paraId="0DE28B7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99CB30E" w14:textId="77777777" w:rsidR="00561E9F" w:rsidRDefault="00561E9F" w:rsidP="00561E9F">
            <w:pPr>
              <w:pStyle w:val="a3"/>
            </w:pPr>
            <w:r>
              <w:t>-8,55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B8DE6F7" w14:textId="77777777" w:rsidR="00561E9F" w:rsidRDefault="00561E9F" w:rsidP="00561E9F">
            <w:pPr>
              <w:pStyle w:val="a3"/>
            </w:pPr>
            <w:r>
              <w:t>-0,001514</w:t>
            </w:r>
          </w:p>
        </w:tc>
      </w:tr>
      <w:tr w:rsidR="00561E9F" w14:paraId="6C3D45B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70E1AB1" w14:textId="77777777" w:rsidR="00561E9F" w:rsidRDefault="00561E9F" w:rsidP="00561E9F">
            <w:pPr>
              <w:pStyle w:val="a3"/>
            </w:pPr>
            <w:r>
              <w:t>-6,432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322E1CE" w14:textId="77777777" w:rsidR="00561E9F" w:rsidRDefault="00561E9F" w:rsidP="00561E9F">
            <w:pPr>
              <w:pStyle w:val="a3"/>
            </w:pPr>
            <w:r>
              <w:t>0,0007702</w:t>
            </w:r>
          </w:p>
        </w:tc>
      </w:tr>
      <w:tr w:rsidR="00561E9F" w14:paraId="5593866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5A8924B" w14:textId="77777777" w:rsidR="00561E9F" w:rsidRDefault="00561E9F" w:rsidP="00561E9F">
            <w:pPr>
              <w:pStyle w:val="a3"/>
            </w:pPr>
            <w:r>
              <w:t>-4,306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F0107C3" w14:textId="77777777" w:rsidR="00561E9F" w:rsidRDefault="00561E9F" w:rsidP="00561E9F">
            <w:pPr>
              <w:pStyle w:val="a3"/>
            </w:pPr>
            <w:r>
              <w:t>0,003046</w:t>
            </w:r>
          </w:p>
        </w:tc>
      </w:tr>
      <w:tr w:rsidR="00561E9F" w14:paraId="71F3D0E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796F61B" w14:textId="77777777" w:rsidR="00561E9F" w:rsidRDefault="00561E9F" w:rsidP="00561E9F">
            <w:pPr>
              <w:pStyle w:val="a3"/>
            </w:pPr>
            <w:r>
              <w:t>-2,176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56C2C7F" w14:textId="77777777" w:rsidR="00561E9F" w:rsidRDefault="00561E9F" w:rsidP="00561E9F">
            <w:pPr>
              <w:pStyle w:val="a3"/>
            </w:pPr>
            <w:r>
              <w:t>0,005314</w:t>
            </w:r>
          </w:p>
        </w:tc>
      </w:tr>
      <w:tr w:rsidR="00561E9F" w14:paraId="048B5E3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1A367FF" w14:textId="77777777" w:rsidR="00561E9F" w:rsidRDefault="00561E9F" w:rsidP="00561E9F">
            <w:pPr>
              <w:pStyle w:val="a3"/>
            </w:pPr>
            <w:r>
              <w:t>-0,04244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4D96F30" w14:textId="77777777" w:rsidR="00561E9F" w:rsidRDefault="00561E9F" w:rsidP="00561E9F">
            <w:pPr>
              <w:pStyle w:val="a3"/>
            </w:pPr>
            <w:r>
              <w:t>0,007572</w:t>
            </w:r>
          </w:p>
        </w:tc>
      </w:tr>
      <w:tr w:rsidR="00561E9F" w14:paraId="53C63AC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1A9BB97" w14:textId="77777777" w:rsidR="00561E9F" w:rsidRDefault="00561E9F" w:rsidP="00561E9F">
            <w:pPr>
              <w:pStyle w:val="a3"/>
            </w:pPr>
            <w:r>
              <w:t>2,092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78E93BB" w14:textId="77777777" w:rsidR="00561E9F" w:rsidRDefault="00561E9F" w:rsidP="00561E9F">
            <w:pPr>
              <w:pStyle w:val="a3"/>
            </w:pPr>
            <w:r>
              <w:t>0,009821</w:t>
            </w:r>
          </w:p>
        </w:tc>
      </w:tr>
      <w:tr w:rsidR="00561E9F" w14:paraId="6DD72D1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6CA004A" w14:textId="77777777" w:rsidR="00561E9F" w:rsidRDefault="00561E9F" w:rsidP="00561E9F">
            <w:pPr>
              <w:pStyle w:val="a3"/>
            </w:pPr>
            <w:r>
              <w:t>4,224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E7A1DD4" w14:textId="77777777" w:rsidR="00561E9F" w:rsidRDefault="00561E9F" w:rsidP="00561E9F">
            <w:pPr>
              <w:pStyle w:val="a3"/>
            </w:pPr>
            <w:r>
              <w:t>0,01206</w:t>
            </w:r>
          </w:p>
        </w:tc>
      </w:tr>
      <w:tr w:rsidR="00561E9F" w14:paraId="16E3092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2EA052D" w14:textId="77777777" w:rsidR="00561E9F" w:rsidRDefault="00561E9F" w:rsidP="00561E9F">
            <w:pPr>
              <w:pStyle w:val="a3"/>
            </w:pPr>
            <w:r>
              <w:t>6,353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6D57B2C" w14:textId="77777777" w:rsidR="00561E9F" w:rsidRDefault="00561E9F" w:rsidP="00561E9F">
            <w:pPr>
              <w:pStyle w:val="a3"/>
            </w:pPr>
            <w:r>
              <w:t>0,01429</w:t>
            </w:r>
          </w:p>
        </w:tc>
      </w:tr>
      <w:tr w:rsidR="00561E9F" w14:paraId="19F7B7A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EE2B932" w14:textId="77777777" w:rsidR="00561E9F" w:rsidRDefault="00561E9F" w:rsidP="00561E9F">
            <w:pPr>
              <w:pStyle w:val="a3"/>
            </w:pPr>
            <w:r>
              <w:t>8,476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AE76417" w14:textId="77777777" w:rsidR="00561E9F" w:rsidRDefault="00561E9F" w:rsidP="00561E9F">
            <w:pPr>
              <w:pStyle w:val="a3"/>
            </w:pPr>
            <w:r>
              <w:t>0,01651</w:t>
            </w:r>
          </w:p>
        </w:tc>
      </w:tr>
      <w:tr w:rsidR="00561E9F" w14:paraId="36AE7C0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F4D275B" w14:textId="77777777" w:rsidR="00561E9F" w:rsidRDefault="00561E9F" w:rsidP="00561E9F">
            <w:pPr>
              <w:pStyle w:val="a3"/>
            </w:pPr>
            <w:r>
              <w:t>10,59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DEBB5E8" w14:textId="77777777" w:rsidR="00561E9F" w:rsidRDefault="00561E9F" w:rsidP="00561E9F">
            <w:pPr>
              <w:pStyle w:val="a3"/>
            </w:pPr>
            <w:r>
              <w:t>0,01872</w:t>
            </w:r>
          </w:p>
        </w:tc>
      </w:tr>
      <w:tr w:rsidR="00561E9F" w14:paraId="75833D7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ED98803" w14:textId="77777777" w:rsidR="00561E9F" w:rsidRDefault="00561E9F" w:rsidP="00561E9F">
            <w:pPr>
              <w:pStyle w:val="a3"/>
            </w:pPr>
            <w:r>
              <w:t>12,7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A43C902" w14:textId="77777777" w:rsidR="00561E9F" w:rsidRDefault="00561E9F" w:rsidP="00561E9F">
            <w:pPr>
              <w:pStyle w:val="a3"/>
            </w:pPr>
            <w:r>
              <w:t>0,02092</w:t>
            </w:r>
          </w:p>
        </w:tc>
      </w:tr>
      <w:tr w:rsidR="00561E9F" w14:paraId="648B1DC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6DA2C70" w14:textId="77777777" w:rsidR="00561E9F" w:rsidRDefault="00561E9F" w:rsidP="00561E9F">
            <w:pPr>
              <w:pStyle w:val="a3"/>
            </w:pPr>
            <w:r>
              <w:t>14,8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AE7AAAA" w14:textId="77777777" w:rsidR="00561E9F" w:rsidRDefault="00561E9F" w:rsidP="00561E9F">
            <w:pPr>
              <w:pStyle w:val="a3"/>
            </w:pPr>
            <w:r>
              <w:t>0,0231</w:t>
            </w:r>
          </w:p>
        </w:tc>
      </w:tr>
      <w:tr w:rsidR="00561E9F" w14:paraId="565D55B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801B228" w14:textId="77777777" w:rsidR="00561E9F" w:rsidRDefault="00561E9F" w:rsidP="00561E9F">
            <w:pPr>
              <w:pStyle w:val="a3"/>
            </w:pPr>
            <w:r>
              <w:t>16,88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41C8D17" w14:textId="77777777" w:rsidR="00561E9F" w:rsidRDefault="00561E9F" w:rsidP="00561E9F">
            <w:pPr>
              <w:pStyle w:val="a3"/>
            </w:pPr>
            <w:r>
              <w:t>0,02527</w:t>
            </w:r>
          </w:p>
        </w:tc>
      </w:tr>
      <w:tr w:rsidR="00561E9F" w14:paraId="0B47450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5AD32D4" w14:textId="77777777" w:rsidR="00561E9F" w:rsidRDefault="00561E9F" w:rsidP="00561E9F">
            <w:pPr>
              <w:pStyle w:val="a3"/>
            </w:pPr>
            <w:r>
              <w:t>18,95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083CC73" w14:textId="77777777" w:rsidR="00561E9F" w:rsidRDefault="00561E9F" w:rsidP="00561E9F">
            <w:pPr>
              <w:pStyle w:val="a3"/>
            </w:pPr>
            <w:r>
              <w:t>0,02743</w:t>
            </w:r>
          </w:p>
        </w:tc>
      </w:tr>
      <w:tr w:rsidR="00561E9F" w14:paraId="2D509BF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82FCAB9" w14:textId="77777777" w:rsidR="00561E9F" w:rsidRDefault="00561E9F" w:rsidP="00561E9F">
            <w:pPr>
              <w:pStyle w:val="a3"/>
            </w:pPr>
            <w:r>
              <w:t>21,02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C810959" w14:textId="77777777" w:rsidR="00561E9F" w:rsidRDefault="00561E9F" w:rsidP="00561E9F">
            <w:pPr>
              <w:pStyle w:val="a3"/>
            </w:pPr>
            <w:r>
              <w:t>0,02957</w:t>
            </w:r>
          </w:p>
        </w:tc>
      </w:tr>
      <w:tr w:rsidR="00561E9F" w14:paraId="523E986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87CE7BE" w14:textId="77777777" w:rsidR="00561E9F" w:rsidRDefault="00561E9F" w:rsidP="00561E9F">
            <w:pPr>
              <w:pStyle w:val="a3"/>
            </w:pPr>
            <w:r>
              <w:t>23,06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AD32BA8" w14:textId="77777777" w:rsidR="00561E9F" w:rsidRDefault="00561E9F" w:rsidP="00561E9F">
            <w:pPr>
              <w:pStyle w:val="a3"/>
            </w:pPr>
            <w:r>
              <w:t>0,03169</w:t>
            </w:r>
          </w:p>
        </w:tc>
      </w:tr>
      <w:tr w:rsidR="00561E9F" w14:paraId="3C214C7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668C4F6" w14:textId="77777777" w:rsidR="00561E9F" w:rsidRDefault="00561E9F" w:rsidP="00561E9F">
            <w:pPr>
              <w:pStyle w:val="a3"/>
            </w:pPr>
            <w:r>
              <w:t>25,1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C58F7A5" w14:textId="77777777" w:rsidR="00561E9F" w:rsidRDefault="00561E9F" w:rsidP="00561E9F">
            <w:pPr>
              <w:pStyle w:val="a3"/>
            </w:pPr>
            <w:r>
              <w:t>0,03379</w:t>
            </w:r>
          </w:p>
        </w:tc>
      </w:tr>
      <w:tr w:rsidR="00561E9F" w14:paraId="70FA4F3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47F0456" w14:textId="77777777" w:rsidR="00561E9F" w:rsidRDefault="00561E9F" w:rsidP="00561E9F">
            <w:pPr>
              <w:pStyle w:val="a3"/>
            </w:pPr>
            <w:r>
              <w:t>27,12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7D63D4B" w14:textId="77777777" w:rsidR="00561E9F" w:rsidRDefault="00561E9F" w:rsidP="00561E9F">
            <w:pPr>
              <w:pStyle w:val="a3"/>
            </w:pPr>
            <w:r>
              <w:t>0,03585</w:t>
            </w:r>
          </w:p>
        </w:tc>
      </w:tr>
      <w:tr w:rsidR="00561E9F" w14:paraId="6FC43EB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DBE039D" w14:textId="77777777" w:rsidR="00561E9F" w:rsidRDefault="00561E9F" w:rsidP="00561E9F">
            <w:pPr>
              <w:pStyle w:val="a3"/>
            </w:pPr>
            <w:r>
              <w:t>29,13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D9D8A03" w14:textId="77777777" w:rsidR="00561E9F" w:rsidRDefault="00561E9F" w:rsidP="00561E9F">
            <w:pPr>
              <w:pStyle w:val="a3"/>
            </w:pPr>
            <w:r>
              <w:t>0,03789</w:t>
            </w:r>
          </w:p>
        </w:tc>
      </w:tr>
      <w:tr w:rsidR="00561E9F" w14:paraId="492CC3B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6A8254A" w14:textId="77777777" w:rsidR="00561E9F" w:rsidRDefault="00561E9F" w:rsidP="00561E9F">
            <w:pPr>
              <w:pStyle w:val="a3"/>
            </w:pPr>
            <w:r>
              <w:t>31,12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BAB6420" w14:textId="77777777" w:rsidR="00561E9F" w:rsidRDefault="00561E9F" w:rsidP="00561E9F">
            <w:pPr>
              <w:pStyle w:val="a3"/>
            </w:pPr>
            <w:r>
              <w:t>0,0399</w:t>
            </w:r>
          </w:p>
        </w:tc>
      </w:tr>
      <w:tr w:rsidR="00561E9F" w14:paraId="5B4B718A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55E18A1" w14:textId="77777777" w:rsidR="00561E9F" w:rsidRDefault="00561E9F" w:rsidP="00561E9F">
            <w:pPr>
              <w:pStyle w:val="a3"/>
            </w:pPr>
            <w:r>
              <w:t>33,1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5E3B2B4" w14:textId="77777777" w:rsidR="00561E9F" w:rsidRDefault="00561E9F" w:rsidP="00561E9F">
            <w:pPr>
              <w:pStyle w:val="a3"/>
            </w:pPr>
            <w:r>
              <w:t>0,04188</w:t>
            </w:r>
          </w:p>
        </w:tc>
      </w:tr>
      <w:tr w:rsidR="00561E9F" w14:paraId="119CE63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84FA647" w14:textId="77777777" w:rsidR="00561E9F" w:rsidRDefault="00561E9F" w:rsidP="00561E9F">
            <w:pPr>
              <w:pStyle w:val="a3"/>
            </w:pPr>
            <w:r>
              <w:t>35,06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2AAE842" w14:textId="77777777" w:rsidR="00561E9F" w:rsidRDefault="00561E9F" w:rsidP="00561E9F">
            <w:pPr>
              <w:pStyle w:val="a3"/>
            </w:pPr>
            <w:r>
              <w:t>0,04382</w:t>
            </w:r>
          </w:p>
        </w:tc>
      </w:tr>
      <w:tr w:rsidR="00561E9F" w14:paraId="02406B1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B37EB2C" w14:textId="77777777" w:rsidR="00561E9F" w:rsidRDefault="00561E9F" w:rsidP="00561E9F">
            <w:pPr>
              <w:pStyle w:val="a3"/>
            </w:pPr>
            <w:r>
              <w:t>37,01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B45DD1D" w14:textId="77777777" w:rsidR="00561E9F" w:rsidRDefault="00561E9F" w:rsidP="00561E9F">
            <w:pPr>
              <w:pStyle w:val="a3"/>
            </w:pPr>
            <w:r>
              <w:t>0,04572</w:t>
            </w:r>
          </w:p>
        </w:tc>
      </w:tr>
      <w:tr w:rsidR="00561E9F" w14:paraId="2642BF8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C5A1F9B" w14:textId="77777777" w:rsidR="00561E9F" w:rsidRDefault="00561E9F" w:rsidP="00561E9F">
            <w:pPr>
              <w:pStyle w:val="a3"/>
            </w:pPr>
            <w:r>
              <w:t>38,93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87B88FB" w14:textId="77777777" w:rsidR="00561E9F" w:rsidRDefault="00561E9F" w:rsidP="00561E9F">
            <w:pPr>
              <w:pStyle w:val="a3"/>
            </w:pPr>
            <w:r>
              <w:t>0,04758</w:t>
            </w:r>
          </w:p>
        </w:tc>
      </w:tr>
      <w:tr w:rsidR="00561E9F" w14:paraId="0476B18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9BB712B" w14:textId="77777777" w:rsidR="00561E9F" w:rsidRDefault="00561E9F" w:rsidP="00561E9F">
            <w:pPr>
              <w:pStyle w:val="a3"/>
            </w:pPr>
            <w:r>
              <w:t>40,83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6F15C81" w14:textId="77777777" w:rsidR="00561E9F" w:rsidRDefault="00561E9F" w:rsidP="00561E9F">
            <w:pPr>
              <w:pStyle w:val="a3"/>
            </w:pPr>
            <w:r>
              <w:t>0,0494</w:t>
            </w:r>
          </w:p>
        </w:tc>
      </w:tr>
      <w:tr w:rsidR="00561E9F" w14:paraId="75A26EF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886759E" w14:textId="77777777" w:rsidR="00561E9F" w:rsidRDefault="00561E9F" w:rsidP="00561E9F">
            <w:pPr>
              <w:pStyle w:val="a3"/>
            </w:pPr>
            <w:r>
              <w:t>42,71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95B10DB" w14:textId="77777777" w:rsidR="00561E9F" w:rsidRDefault="00561E9F" w:rsidP="00561E9F">
            <w:pPr>
              <w:pStyle w:val="a3"/>
            </w:pPr>
            <w:r>
              <w:t>0,05118</w:t>
            </w:r>
          </w:p>
        </w:tc>
      </w:tr>
      <w:tr w:rsidR="00561E9F" w14:paraId="6C57530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3879F31" w14:textId="77777777" w:rsidR="00561E9F" w:rsidRDefault="00561E9F" w:rsidP="00561E9F">
            <w:pPr>
              <w:pStyle w:val="a3"/>
            </w:pPr>
            <w:r>
              <w:t>44,56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4F3141C" w14:textId="77777777" w:rsidR="00561E9F" w:rsidRDefault="00561E9F" w:rsidP="00561E9F">
            <w:pPr>
              <w:pStyle w:val="a3"/>
            </w:pPr>
            <w:r>
              <w:t>0,05292</w:t>
            </w:r>
          </w:p>
        </w:tc>
      </w:tr>
      <w:tr w:rsidR="00561E9F" w14:paraId="44CF6B9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D184F96" w14:textId="77777777" w:rsidR="00561E9F" w:rsidRDefault="00561E9F" w:rsidP="00561E9F">
            <w:pPr>
              <w:pStyle w:val="a3"/>
            </w:pPr>
            <w:r>
              <w:t>46,39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8B22201" w14:textId="77777777" w:rsidR="00561E9F" w:rsidRDefault="00561E9F" w:rsidP="00561E9F">
            <w:pPr>
              <w:pStyle w:val="a3"/>
            </w:pPr>
            <w:r>
              <w:t>0,05462</w:t>
            </w:r>
          </w:p>
        </w:tc>
      </w:tr>
      <w:tr w:rsidR="00561E9F" w14:paraId="72B74DA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45F308F" w14:textId="77777777" w:rsidR="00561E9F" w:rsidRDefault="00561E9F" w:rsidP="00561E9F">
            <w:pPr>
              <w:pStyle w:val="a3"/>
            </w:pPr>
            <w:r>
              <w:t>48,18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2D6BA56" w14:textId="77777777" w:rsidR="00561E9F" w:rsidRDefault="00561E9F" w:rsidP="00561E9F">
            <w:pPr>
              <w:pStyle w:val="a3"/>
            </w:pPr>
            <w:r>
              <w:t>0,05628</w:t>
            </w:r>
          </w:p>
        </w:tc>
      </w:tr>
      <w:tr w:rsidR="00561E9F" w14:paraId="35321B1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D2B0CC1" w14:textId="77777777" w:rsidR="00561E9F" w:rsidRDefault="00561E9F" w:rsidP="00561E9F">
            <w:pPr>
              <w:pStyle w:val="a3"/>
            </w:pPr>
            <w:r>
              <w:t>49,94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7954983" w14:textId="77777777" w:rsidR="00561E9F" w:rsidRDefault="00561E9F" w:rsidP="00561E9F">
            <w:pPr>
              <w:pStyle w:val="a3"/>
            </w:pPr>
            <w:r>
              <w:t>0,05791</w:t>
            </w:r>
          </w:p>
        </w:tc>
      </w:tr>
      <w:tr w:rsidR="00561E9F" w14:paraId="778D1FD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E469FAB" w14:textId="77777777" w:rsidR="00561E9F" w:rsidRDefault="00561E9F" w:rsidP="00561E9F">
            <w:pPr>
              <w:pStyle w:val="a3"/>
            </w:pPr>
            <w:r>
              <w:t>51,66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6683A30" w14:textId="77777777" w:rsidR="00561E9F" w:rsidRDefault="00561E9F" w:rsidP="00561E9F">
            <w:pPr>
              <w:pStyle w:val="a3"/>
            </w:pPr>
            <w:r>
              <w:t>0,05949</w:t>
            </w:r>
          </w:p>
        </w:tc>
      </w:tr>
      <w:tr w:rsidR="00561E9F" w14:paraId="5075ECF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C0ABA10" w14:textId="77777777" w:rsidR="00561E9F" w:rsidRDefault="00561E9F" w:rsidP="00561E9F">
            <w:pPr>
              <w:pStyle w:val="a3"/>
            </w:pPr>
            <w:r>
              <w:t>53,35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29104E7" w14:textId="77777777" w:rsidR="00561E9F" w:rsidRDefault="00561E9F" w:rsidP="00561E9F">
            <w:pPr>
              <w:pStyle w:val="a3"/>
            </w:pPr>
            <w:r>
              <w:t>0,06104</w:t>
            </w:r>
          </w:p>
        </w:tc>
      </w:tr>
      <w:tr w:rsidR="00561E9F" w14:paraId="265569A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7104114" w14:textId="77777777" w:rsidR="00561E9F" w:rsidRDefault="00561E9F" w:rsidP="00561E9F">
            <w:pPr>
              <w:pStyle w:val="a3"/>
            </w:pPr>
            <w:r>
              <w:t>55,01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59D8072" w14:textId="77777777" w:rsidR="00561E9F" w:rsidRDefault="00561E9F" w:rsidP="00561E9F">
            <w:pPr>
              <w:pStyle w:val="a3"/>
            </w:pPr>
            <w:r>
              <w:t>0,06254</w:t>
            </w:r>
          </w:p>
        </w:tc>
      </w:tr>
      <w:tr w:rsidR="00561E9F" w14:paraId="1BFAB0AA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5C24BFC" w14:textId="77777777" w:rsidR="00561E9F" w:rsidRDefault="00561E9F" w:rsidP="00561E9F">
            <w:pPr>
              <w:pStyle w:val="a3"/>
            </w:pPr>
            <w:r>
              <w:t>56,62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9E9DE1B" w14:textId="77777777" w:rsidR="00561E9F" w:rsidRDefault="00561E9F" w:rsidP="00561E9F">
            <w:pPr>
              <w:pStyle w:val="a3"/>
            </w:pPr>
            <w:r>
              <w:t>0,06401</w:t>
            </w:r>
          </w:p>
        </w:tc>
      </w:tr>
      <w:tr w:rsidR="00561E9F" w14:paraId="4C86D3E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B583129" w14:textId="77777777" w:rsidR="00561E9F" w:rsidRDefault="00561E9F" w:rsidP="00561E9F">
            <w:pPr>
              <w:pStyle w:val="a3"/>
            </w:pPr>
            <w:r>
              <w:t>58,2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162F612" w14:textId="77777777" w:rsidR="00561E9F" w:rsidRDefault="00561E9F" w:rsidP="00561E9F">
            <w:pPr>
              <w:pStyle w:val="a3"/>
            </w:pPr>
            <w:r>
              <w:t>0,06544</w:t>
            </w:r>
          </w:p>
        </w:tc>
      </w:tr>
      <w:tr w:rsidR="00561E9F" w14:paraId="1A28670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B7C03B5" w14:textId="77777777" w:rsidR="00561E9F" w:rsidRDefault="00561E9F" w:rsidP="00561E9F">
            <w:pPr>
              <w:pStyle w:val="a3"/>
            </w:pPr>
            <w:r>
              <w:t>59,74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FA7244D" w14:textId="77777777" w:rsidR="00561E9F" w:rsidRDefault="00561E9F" w:rsidP="00561E9F">
            <w:pPr>
              <w:pStyle w:val="a3"/>
            </w:pPr>
            <w:r>
              <w:t>0,06682</w:t>
            </w:r>
          </w:p>
        </w:tc>
      </w:tr>
      <w:tr w:rsidR="00561E9F" w14:paraId="143BE53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B055535" w14:textId="77777777" w:rsidR="00561E9F" w:rsidRDefault="00561E9F" w:rsidP="00561E9F">
            <w:pPr>
              <w:pStyle w:val="a3"/>
            </w:pPr>
            <w:r>
              <w:t>61,25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6A287AE" w14:textId="77777777" w:rsidR="00561E9F" w:rsidRDefault="00561E9F" w:rsidP="00561E9F">
            <w:pPr>
              <w:pStyle w:val="a3"/>
            </w:pPr>
            <w:r>
              <w:t>0,06816</w:t>
            </w:r>
          </w:p>
        </w:tc>
      </w:tr>
      <w:tr w:rsidR="00561E9F" w14:paraId="680798F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8D65CDB" w14:textId="77777777" w:rsidR="00561E9F" w:rsidRDefault="00561E9F" w:rsidP="00561E9F">
            <w:pPr>
              <w:pStyle w:val="a3"/>
            </w:pPr>
            <w:r>
              <w:t>62,71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2B51587" w14:textId="77777777" w:rsidR="00561E9F" w:rsidRDefault="00561E9F" w:rsidP="00561E9F">
            <w:pPr>
              <w:pStyle w:val="a3"/>
            </w:pPr>
            <w:r>
              <w:t>0,06946</w:t>
            </w:r>
          </w:p>
        </w:tc>
      </w:tr>
      <w:tr w:rsidR="00561E9F" w14:paraId="6CA16AB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683E2B2" w14:textId="77777777" w:rsidR="00561E9F" w:rsidRDefault="00561E9F" w:rsidP="00561E9F">
            <w:pPr>
              <w:pStyle w:val="a3"/>
            </w:pPr>
            <w:r>
              <w:t>64,14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C9C8B87" w14:textId="77777777" w:rsidR="00561E9F" w:rsidRDefault="00561E9F" w:rsidP="00561E9F">
            <w:pPr>
              <w:pStyle w:val="a3"/>
            </w:pPr>
            <w:r>
              <w:t>0,07072</w:t>
            </w:r>
          </w:p>
        </w:tc>
      </w:tr>
      <w:tr w:rsidR="00561E9F" w14:paraId="197E8F9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788FDC7" w14:textId="77777777" w:rsidR="00561E9F" w:rsidRDefault="00561E9F" w:rsidP="00561E9F">
            <w:pPr>
              <w:pStyle w:val="a3"/>
            </w:pPr>
            <w:r>
              <w:t>65,54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D7C6D6C" w14:textId="77777777" w:rsidR="00561E9F" w:rsidRDefault="00561E9F" w:rsidP="00561E9F">
            <w:pPr>
              <w:pStyle w:val="a3"/>
            </w:pPr>
            <w:r>
              <w:t>0,07192</w:t>
            </w:r>
          </w:p>
        </w:tc>
      </w:tr>
      <w:tr w:rsidR="00561E9F" w14:paraId="0F4CDBE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7568485" w14:textId="77777777" w:rsidR="00561E9F" w:rsidRDefault="00561E9F" w:rsidP="00561E9F">
            <w:pPr>
              <w:pStyle w:val="a3"/>
            </w:pPr>
            <w:r>
              <w:t>66,9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D26A9CC" w14:textId="77777777" w:rsidR="00561E9F" w:rsidRDefault="00561E9F" w:rsidP="00561E9F">
            <w:pPr>
              <w:pStyle w:val="a3"/>
            </w:pPr>
            <w:r>
              <w:t>0,07308</w:t>
            </w:r>
          </w:p>
        </w:tc>
      </w:tr>
      <w:tr w:rsidR="00561E9F" w14:paraId="23B9E5F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29C7912" w14:textId="77777777" w:rsidR="00561E9F" w:rsidRDefault="00561E9F" w:rsidP="00561E9F">
            <w:pPr>
              <w:pStyle w:val="a3"/>
            </w:pPr>
            <w:r>
              <w:t>68,22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7DD66B5" w14:textId="77777777" w:rsidR="00561E9F" w:rsidRDefault="00561E9F" w:rsidP="00561E9F">
            <w:pPr>
              <w:pStyle w:val="a3"/>
            </w:pPr>
            <w:r>
              <w:t>0,07418</w:t>
            </w:r>
          </w:p>
        </w:tc>
      </w:tr>
      <w:tr w:rsidR="00561E9F" w14:paraId="782D768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DB77DF6" w14:textId="77777777" w:rsidR="00561E9F" w:rsidRDefault="00561E9F" w:rsidP="00561E9F">
            <w:pPr>
              <w:pStyle w:val="a3"/>
            </w:pPr>
            <w:r>
              <w:t>69,5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368024F" w14:textId="77777777" w:rsidR="00561E9F" w:rsidRDefault="00561E9F" w:rsidP="00561E9F">
            <w:pPr>
              <w:pStyle w:val="a3"/>
            </w:pPr>
            <w:r>
              <w:t>0,07524</w:t>
            </w:r>
          </w:p>
        </w:tc>
      </w:tr>
      <w:tr w:rsidR="00561E9F" w14:paraId="70058A8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328ED31" w14:textId="77777777" w:rsidR="00561E9F" w:rsidRDefault="00561E9F" w:rsidP="00561E9F">
            <w:pPr>
              <w:pStyle w:val="a3"/>
            </w:pPr>
            <w:r>
              <w:t>70,75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42023AD" w14:textId="77777777" w:rsidR="00561E9F" w:rsidRDefault="00561E9F" w:rsidP="00561E9F">
            <w:pPr>
              <w:pStyle w:val="a3"/>
            </w:pPr>
            <w:r>
              <w:t>0,07624</w:t>
            </w:r>
          </w:p>
        </w:tc>
      </w:tr>
      <w:tr w:rsidR="00561E9F" w14:paraId="1AF4BF2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F9F3B80" w14:textId="77777777" w:rsidR="00561E9F" w:rsidRDefault="00561E9F" w:rsidP="00561E9F">
            <w:pPr>
              <w:pStyle w:val="a3"/>
            </w:pPr>
            <w:r>
              <w:t>71,96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ABA5FAA" w14:textId="77777777" w:rsidR="00561E9F" w:rsidRDefault="00561E9F" w:rsidP="00561E9F">
            <w:pPr>
              <w:pStyle w:val="a3"/>
            </w:pPr>
            <w:r>
              <w:t>0,07719</w:t>
            </w:r>
          </w:p>
        </w:tc>
      </w:tr>
      <w:tr w:rsidR="00561E9F" w14:paraId="2869E52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A55C5BC" w14:textId="77777777" w:rsidR="00561E9F" w:rsidRDefault="00561E9F" w:rsidP="00561E9F">
            <w:pPr>
              <w:pStyle w:val="a3"/>
            </w:pPr>
            <w:r>
              <w:t>73,13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78F883B" w14:textId="77777777" w:rsidR="00561E9F" w:rsidRDefault="00561E9F" w:rsidP="00561E9F">
            <w:pPr>
              <w:pStyle w:val="a3"/>
            </w:pPr>
            <w:r>
              <w:t>0,07808</w:t>
            </w:r>
          </w:p>
        </w:tc>
      </w:tr>
      <w:tr w:rsidR="00561E9F" w14:paraId="29365CD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187BE1E" w14:textId="77777777" w:rsidR="00561E9F" w:rsidRDefault="00561E9F" w:rsidP="00561E9F">
            <w:pPr>
              <w:pStyle w:val="a3"/>
            </w:pPr>
            <w:r>
              <w:t>74,26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F952EEF" w14:textId="77777777" w:rsidR="00561E9F" w:rsidRDefault="00561E9F" w:rsidP="00561E9F">
            <w:pPr>
              <w:pStyle w:val="a3"/>
            </w:pPr>
            <w:r>
              <w:t>0,07893</w:t>
            </w:r>
          </w:p>
        </w:tc>
      </w:tr>
      <w:tr w:rsidR="00561E9F" w14:paraId="03C13DD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5949D7E" w14:textId="77777777" w:rsidR="00561E9F" w:rsidRDefault="00561E9F" w:rsidP="00561E9F">
            <w:pPr>
              <w:pStyle w:val="a3"/>
            </w:pPr>
            <w:r>
              <w:t>75,34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16AA824" w14:textId="77777777" w:rsidR="00561E9F" w:rsidRDefault="00561E9F" w:rsidP="00561E9F">
            <w:pPr>
              <w:pStyle w:val="a3"/>
            </w:pPr>
            <w:r>
              <w:t>0,07972</w:t>
            </w:r>
          </w:p>
        </w:tc>
      </w:tr>
      <w:tr w:rsidR="00561E9F" w14:paraId="50FA4DA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76EA6B1" w14:textId="77777777" w:rsidR="00561E9F" w:rsidRDefault="00561E9F" w:rsidP="00561E9F">
            <w:pPr>
              <w:pStyle w:val="a3"/>
            </w:pPr>
            <w:r>
              <w:t>76,38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AFDAD9D" w14:textId="77777777" w:rsidR="00561E9F" w:rsidRDefault="00561E9F" w:rsidP="00561E9F">
            <w:pPr>
              <w:pStyle w:val="a3"/>
            </w:pPr>
            <w:r>
              <w:t>0,08047</w:t>
            </w:r>
          </w:p>
        </w:tc>
      </w:tr>
      <w:tr w:rsidR="00561E9F" w14:paraId="029A128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D81F5E8" w14:textId="77777777" w:rsidR="00561E9F" w:rsidRDefault="00561E9F" w:rsidP="00561E9F">
            <w:pPr>
              <w:pStyle w:val="a3"/>
            </w:pPr>
            <w:r>
              <w:t>77,38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DC390E2" w14:textId="77777777" w:rsidR="00561E9F" w:rsidRDefault="00561E9F" w:rsidP="00561E9F">
            <w:pPr>
              <w:pStyle w:val="a3"/>
            </w:pPr>
            <w:r>
              <w:t>0,08117</w:t>
            </w:r>
          </w:p>
        </w:tc>
      </w:tr>
      <w:tr w:rsidR="00561E9F" w14:paraId="620EEEF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BC4C7FC" w14:textId="77777777" w:rsidR="00561E9F" w:rsidRDefault="00561E9F" w:rsidP="00561E9F">
            <w:pPr>
              <w:pStyle w:val="a3"/>
            </w:pPr>
            <w:r>
              <w:t>78,32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73908AE" w14:textId="77777777" w:rsidR="00561E9F" w:rsidRDefault="00561E9F" w:rsidP="00561E9F">
            <w:pPr>
              <w:pStyle w:val="a3"/>
            </w:pPr>
            <w:r>
              <w:t>0,08182</w:t>
            </w:r>
          </w:p>
        </w:tc>
      </w:tr>
      <w:tr w:rsidR="00561E9F" w14:paraId="700B5CE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1F2B8B8" w14:textId="77777777" w:rsidR="00561E9F" w:rsidRDefault="00561E9F" w:rsidP="00561E9F">
            <w:pPr>
              <w:pStyle w:val="a3"/>
            </w:pPr>
            <w:r>
              <w:t>79,21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7A56B20" w14:textId="77777777" w:rsidR="00561E9F" w:rsidRDefault="00561E9F" w:rsidP="00561E9F">
            <w:pPr>
              <w:pStyle w:val="a3"/>
            </w:pPr>
            <w:r>
              <w:t>0,08243</w:t>
            </w:r>
          </w:p>
        </w:tc>
      </w:tr>
      <w:tr w:rsidR="00561E9F" w14:paraId="7A991EA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EF7DF2F" w14:textId="77777777" w:rsidR="00561E9F" w:rsidRDefault="00561E9F" w:rsidP="00561E9F">
            <w:pPr>
              <w:pStyle w:val="a3"/>
            </w:pPr>
            <w:r>
              <w:t>80,05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63A0331" w14:textId="77777777" w:rsidR="00561E9F" w:rsidRDefault="00561E9F" w:rsidP="00561E9F">
            <w:pPr>
              <w:pStyle w:val="a3"/>
            </w:pPr>
            <w:r>
              <w:t>0,083</w:t>
            </w:r>
          </w:p>
        </w:tc>
      </w:tr>
      <w:tr w:rsidR="00561E9F" w14:paraId="542E14F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F3AD5AC" w14:textId="77777777" w:rsidR="00561E9F" w:rsidRDefault="00561E9F" w:rsidP="00561E9F">
            <w:pPr>
              <w:pStyle w:val="a3"/>
            </w:pPr>
            <w:r>
              <w:t>80,84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F240704" w14:textId="77777777" w:rsidR="00561E9F" w:rsidRDefault="00561E9F" w:rsidP="00561E9F">
            <w:pPr>
              <w:pStyle w:val="a3"/>
            </w:pPr>
            <w:r>
              <w:t>0,08352</w:t>
            </w:r>
          </w:p>
        </w:tc>
      </w:tr>
      <w:tr w:rsidR="00561E9F" w14:paraId="496E8C4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6E84DE3" w14:textId="77777777" w:rsidR="00561E9F" w:rsidRDefault="00561E9F" w:rsidP="00561E9F">
            <w:pPr>
              <w:pStyle w:val="a3"/>
            </w:pPr>
            <w:r>
              <w:t>81,58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900A960" w14:textId="77777777" w:rsidR="00561E9F" w:rsidRDefault="00561E9F" w:rsidP="00561E9F">
            <w:pPr>
              <w:pStyle w:val="a3"/>
            </w:pPr>
            <w:r>
              <w:t>0,08401</w:t>
            </w:r>
          </w:p>
        </w:tc>
      </w:tr>
      <w:tr w:rsidR="00561E9F" w14:paraId="6240C22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108A024" w14:textId="77777777" w:rsidR="00561E9F" w:rsidRDefault="00561E9F" w:rsidP="00561E9F">
            <w:pPr>
              <w:pStyle w:val="a3"/>
            </w:pPr>
            <w:r>
              <w:t>82,26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2F453D4" w14:textId="77777777" w:rsidR="00561E9F" w:rsidRDefault="00561E9F" w:rsidP="00561E9F">
            <w:pPr>
              <w:pStyle w:val="a3"/>
            </w:pPr>
            <w:r>
              <w:t>0,08447</w:t>
            </w:r>
          </w:p>
        </w:tc>
      </w:tr>
      <w:tr w:rsidR="00561E9F" w14:paraId="11E9D6F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9665A91" w14:textId="77777777" w:rsidR="00561E9F" w:rsidRDefault="00561E9F" w:rsidP="00561E9F">
            <w:pPr>
              <w:pStyle w:val="a3"/>
            </w:pPr>
            <w:r>
              <w:t>82,89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6AD502F" w14:textId="77777777" w:rsidR="00561E9F" w:rsidRDefault="00561E9F" w:rsidP="00561E9F">
            <w:pPr>
              <w:pStyle w:val="a3"/>
            </w:pPr>
            <w:r>
              <w:t>0,08488</w:t>
            </w:r>
          </w:p>
        </w:tc>
      </w:tr>
      <w:tr w:rsidR="00561E9F" w14:paraId="24B6831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2E7BA69" w14:textId="77777777" w:rsidR="00561E9F" w:rsidRDefault="00561E9F" w:rsidP="00561E9F">
            <w:pPr>
              <w:pStyle w:val="a3"/>
            </w:pPr>
            <w:r>
              <w:t>83,47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EE72656" w14:textId="77777777" w:rsidR="00561E9F" w:rsidRDefault="00561E9F" w:rsidP="00561E9F">
            <w:pPr>
              <w:pStyle w:val="a3"/>
            </w:pPr>
            <w:r>
              <w:t>0,08526</w:t>
            </w:r>
          </w:p>
        </w:tc>
      </w:tr>
      <w:tr w:rsidR="00561E9F" w14:paraId="67CFD55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8CEE424" w14:textId="77777777" w:rsidR="00561E9F" w:rsidRDefault="00561E9F" w:rsidP="00561E9F">
            <w:pPr>
              <w:pStyle w:val="a3"/>
            </w:pPr>
            <w:r>
              <w:t>83,99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412FF11" w14:textId="77777777" w:rsidR="00561E9F" w:rsidRDefault="00561E9F" w:rsidP="00561E9F">
            <w:pPr>
              <w:pStyle w:val="a3"/>
            </w:pPr>
            <w:r>
              <w:t>0,08561</w:t>
            </w:r>
          </w:p>
        </w:tc>
      </w:tr>
      <w:tr w:rsidR="00561E9F" w14:paraId="1EE45CC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B37495D" w14:textId="77777777" w:rsidR="00561E9F" w:rsidRDefault="00561E9F" w:rsidP="00561E9F">
            <w:pPr>
              <w:pStyle w:val="a3"/>
            </w:pPr>
            <w:r>
              <w:t>84,47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3062C76" w14:textId="77777777" w:rsidR="00561E9F" w:rsidRDefault="00561E9F" w:rsidP="00561E9F">
            <w:pPr>
              <w:pStyle w:val="a3"/>
            </w:pPr>
            <w:r>
              <w:t>0,08592</w:t>
            </w:r>
          </w:p>
        </w:tc>
      </w:tr>
      <w:tr w:rsidR="00561E9F" w14:paraId="7B0FB75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9C7CA5C" w14:textId="77777777" w:rsidR="00561E9F" w:rsidRDefault="00561E9F" w:rsidP="00561E9F">
            <w:pPr>
              <w:pStyle w:val="a3"/>
            </w:pPr>
            <w:r>
              <w:t>84,9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0AAFF44" w14:textId="77777777" w:rsidR="00561E9F" w:rsidRDefault="00561E9F" w:rsidP="00561E9F">
            <w:pPr>
              <w:pStyle w:val="a3"/>
            </w:pPr>
            <w:r>
              <w:t>0,08619</w:t>
            </w:r>
          </w:p>
        </w:tc>
      </w:tr>
      <w:tr w:rsidR="00561E9F" w14:paraId="3AB121C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4FA0E3A" w14:textId="77777777" w:rsidR="00561E9F" w:rsidRDefault="00561E9F" w:rsidP="00561E9F">
            <w:pPr>
              <w:pStyle w:val="a3"/>
            </w:pPr>
            <w:r>
              <w:t>85,27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8009DC4" w14:textId="77777777" w:rsidR="00561E9F" w:rsidRDefault="00561E9F" w:rsidP="00561E9F">
            <w:pPr>
              <w:pStyle w:val="a3"/>
            </w:pPr>
            <w:r>
              <w:t>0,08642</w:t>
            </w:r>
          </w:p>
        </w:tc>
      </w:tr>
      <w:tr w:rsidR="00561E9F" w14:paraId="5CD2166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8688968" w14:textId="77777777" w:rsidR="00561E9F" w:rsidRDefault="00561E9F" w:rsidP="00561E9F">
            <w:pPr>
              <w:pStyle w:val="a3"/>
            </w:pPr>
            <w:r>
              <w:t>85,6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D6C3FA3" w14:textId="77777777" w:rsidR="00561E9F" w:rsidRDefault="00561E9F" w:rsidP="00561E9F">
            <w:pPr>
              <w:pStyle w:val="a3"/>
            </w:pPr>
            <w:r>
              <w:t>0,08662</w:t>
            </w:r>
          </w:p>
        </w:tc>
      </w:tr>
      <w:tr w:rsidR="00561E9F" w14:paraId="4892E8C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2B30EA5" w14:textId="77777777" w:rsidR="00561E9F" w:rsidRDefault="00561E9F" w:rsidP="00561E9F">
            <w:pPr>
              <w:pStyle w:val="a3"/>
            </w:pPr>
            <w:r>
              <w:t>85,89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A458884" w14:textId="77777777" w:rsidR="00561E9F" w:rsidRDefault="00561E9F" w:rsidP="00561E9F">
            <w:pPr>
              <w:pStyle w:val="a3"/>
            </w:pPr>
            <w:r>
              <w:t>0,08678</w:t>
            </w:r>
          </w:p>
        </w:tc>
      </w:tr>
      <w:tr w:rsidR="00561E9F" w14:paraId="46FED79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6F7F274" w14:textId="77777777" w:rsidR="00561E9F" w:rsidRDefault="00561E9F" w:rsidP="00561E9F">
            <w:pPr>
              <w:pStyle w:val="a3"/>
            </w:pPr>
            <w:r>
              <w:t>86,12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11D2AC7" w14:textId="77777777" w:rsidR="00561E9F" w:rsidRDefault="00561E9F" w:rsidP="00561E9F">
            <w:pPr>
              <w:pStyle w:val="a3"/>
            </w:pPr>
            <w:r>
              <w:t>0,0869</w:t>
            </w:r>
          </w:p>
        </w:tc>
      </w:tr>
      <w:tr w:rsidR="00561E9F" w14:paraId="607E253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9A126F4" w14:textId="77777777" w:rsidR="00561E9F" w:rsidRDefault="00561E9F" w:rsidP="00561E9F">
            <w:pPr>
              <w:pStyle w:val="a3"/>
            </w:pPr>
            <w:r>
              <w:t>86,31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6601E7A" w14:textId="77777777" w:rsidR="00561E9F" w:rsidRDefault="00561E9F" w:rsidP="00561E9F">
            <w:pPr>
              <w:pStyle w:val="a3"/>
            </w:pPr>
            <w:r>
              <w:t>0,08697</w:t>
            </w:r>
          </w:p>
        </w:tc>
      </w:tr>
      <w:tr w:rsidR="00561E9F" w14:paraId="42BE64F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2672C76" w14:textId="77777777" w:rsidR="00561E9F" w:rsidRDefault="00561E9F" w:rsidP="00561E9F">
            <w:pPr>
              <w:pStyle w:val="a3"/>
            </w:pPr>
            <w:r>
              <w:t>86,45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B219784" w14:textId="77777777" w:rsidR="00561E9F" w:rsidRDefault="00561E9F" w:rsidP="00561E9F">
            <w:pPr>
              <w:pStyle w:val="a3"/>
            </w:pPr>
            <w:r>
              <w:t>0,08701</w:t>
            </w:r>
          </w:p>
        </w:tc>
      </w:tr>
      <w:tr w:rsidR="00561E9F" w14:paraId="3BE9A31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D34328C" w14:textId="77777777" w:rsidR="00561E9F" w:rsidRDefault="00561E9F" w:rsidP="00561E9F">
            <w:pPr>
              <w:pStyle w:val="a3"/>
            </w:pPr>
            <w:r>
              <w:t>86,54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683DE07" w14:textId="77777777" w:rsidR="00561E9F" w:rsidRDefault="00561E9F" w:rsidP="00561E9F">
            <w:pPr>
              <w:pStyle w:val="a3"/>
            </w:pPr>
            <w:r>
              <w:t>0,087</w:t>
            </w:r>
          </w:p>
        </w:tc>
      </w:tr>
      <w:tr w:rsidR="00561E9F" w14:paraId="080F4AB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D22563E" w14:textId="77777777" w:rsidR="00561E9F" w:rsidRDefault="00561E9F" w:rsidP="00561E9F">
            <w:pPr>
              <w:pStyle w:val="a3"/>
            </w:pPr>
            <w:r>
              <w:t>86,59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953346E" w14:textId="77777777" w:rsidR="00561E9F" w:rsidRDefault="00561E9F" w:rsidP="00561E9F">
            <w:pPr>
              <w:pStyle w:val="a3"/>
            </w:pPr>
            <w:r>
              <w:t>0,08695</w:t>
            </w:r>
          </w:p>
        </w:tc>
      </w:tr>
      <w:tr w:rsidR="00561E9F" w14:paraId="7B3DBC5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DB2E1FE" w14:textId="77777777" w:rsidR="00561E9F" w:rsidRDefault="00561E9F" w:rsidP="00561E9F">
            <w:pPr>
              <w:pStyle w:val="a3"/>
            </w:pPr>
            <w:r>
              <w:t>86,58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294A2FD" w14:textId="77777777" w:rsidR="00561E9F" w:rsidRDefault="00561E9F" w:rsidP="00561E9F">
            <w:pPr>
              <w:pStyle w:val="a3"/>
            </w:pPr>
            <w:r>
              <w:t>0,08685</w:t>
            </w:r>
          </w:p>
        </w:tc>
      </w:tr>
      <w:tr w:rsidR="00561E9F" w14:paraId="2884E2D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A6E6BA9" w14:textId="77777777" w:rsidR="00561E9F" w:rsidRDefault="00561E9F" w:rsidP="00561E9F">
            <w:pPr>
              <w:pStyle w:val="a3"/>
            </w:pPr>
            <w:r>
              <w:t>86,51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924EC2A" w14:textId="77777777" w:rsidR="00561E9F" w:rsidRDefault="00561E9F" w:rsidP="00561E9F">
            <w:pPr>
              <w:pStyle w:val="a3"/>
            </w:pPr>
            <w:r>
              <w:t>0,08672</w:t>
            </w:r>
          </w:p>
        </w:tc>
      </w:tr>
      <w:tr w:rsidR="00561E9F" w14:paraId="70175DC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CFE6AC8" w14:textId="77777777" w:rsidR="00561E9F" w:rsidRDefault="00561E9F" w:rsidP="00561E9F">
            <w:pPr>
              <w:pStyle w:val="a3"/>
            </w:pPr>
            <w:r>
              <w:t>86,4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75341FE" w14:textId="77777777" w:rsidR="00561E9F" w:rsidRDefault="00561E9F" w:rsidP="00561E9F">
            <w:pPr>
              <w:pStyle w:val="a3"/>
            </w:pPr>
            <w:r>
              <w:t>0,08653</w:t>
            </w:r>
          </w:p>
        </w:tc>
      </w:tr>
      <w:tr w:rsidR="00561E9F" w14:paraId="049156F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B747C98" w14:textId="77777777" w:rsidR="00561E9F" w:rsidRDefault="00561E9F" w:rsidP="00561E9F">
            <w:pPr>
              <w:pStyle w:val="a3"/>
            </w:pPr>
            <w:r>
              <w:t>86,23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EDCB826" w14:textId="77777777" w:rsidR="00561E9F" w:rsidRDefault="00561E9F" w:rsidP="00561E9F">
            <w:pPr>
              <w:pStyle w:val="a3"/>
            </w:pPr>
            <w:r>
              <w:t>0,0863</w:t>
            </w:r>
          </w:p>
        </w:tc>
      </w:tr>
      <w:tr w:rsidR="00561E9F" w14:paraId="327B238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6C2B878" w14:textId="77777777" w:rsidR="00561E9F" w:rsidRDefault="00561E9F" w:rsidP="00561E9F">
            <w:pPr>
              <w:pStyle w:val="a3"/>
            </w:pPr>
            <w:r>
              <w:t>86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72BB2E8" w14:textId="77777777" w:rsidR="00561E9F" w:rsidRDefault="00561E9F" w:rsidP="00561E9F">
            <w:pPr>
              <w:pStyle w:val="a3"/>
            </w:pPr>
            <w:r>
              <w:t>0,08603</w:t>
            </w:r>
          </w:p>
        </w:tc>
      </w:tr>
      <w:tr w:rsidR="00561E9F" w14:paraId="3F01F94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90FDE0C" w14:textId="77777777" w:rsidR="00561E9F" w:rsidRDefault="00561E9F" w:rsidP="00561E9F">
            <w:pPr>
              <w:pStyle w:val="a3"/>
            </w:pPr>
            <w:r>
              <w:t>85,72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0C63592" w14:textId="77777777" w:rsidR="00561E9F" w:rsidRDefault="00561E9F" w:rsidP="00561E9F">
            <w:pPr>
              <w:pStyle w:val="a3"/>
            </w:pPr>
            <w:r>
              <w:t>0,08571</w:t>
            </w:r>
          </w:p>
        </w:tc>
      </w:tr>
      <w:tr w:rsidR="00561E9F" w14:paraId="5102F7E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9C41CF0" w14:textId="77777777" w:rsidR="00561E9F" w:rsidRDefault="00561E9F" w:rsidP="00561E9F">
            <w:pPr>
              <w:pStyle w:val="a3"/>
            </w:pPr>
            <w:r>
              <w:t>85,39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396F35D" w14:textId="77777777" w:rsidR="00561E9F" w:rsidRDefault="00561E9F" w:rsidP="00561E9F">
            <w:pPr>
              <w:pStyle w:val="a3"/>
            </w:pPr>
            <w:r>
              <w:t>0,08533</w:t>
            </w:r>
          </w:p>
        </w:tc>
      </w:tr>
      <w:tr w:rsidR="00561E9F" w14:paraId="43BA2BE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9ED0679" w14:textId="77777777" w:rsidR="00561E9F" w:rsidRDefault="00561E9F" w:rsidP="00561E9F">
            <w:pPr>
              <w:pStyle w:val="a3"/>
            </w:pPr>
            <w:r>
              <w:t>84,99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51E3A95" w14:textId="77777777" w:rsidR="00561E9F" w:rsidRDefault="00561E9F" w:rsidP="00561E9F">
            <w:pPr>
              <w:pStyle w:val="a3"/>
            </w:pPr>
            <w:r>
              <w:t>0,08492</w:t>
            </w:r>
          </w:p>
        </w:tc>
      </w:tr>
      <w:tr w:rsidR="00561E9F" w14:paraId="104E451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832816C" w14:textId="77777777" w:rsidR="00561E9F" w:rsidRDefault="00561E9F" w:rsidP="00561E9F">
            <w:pPr>
              <w:pStyle w:val="a3"/>
            </w:pPr>
            <w:r>
              <w:t>84,55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49C03E6" w14:textId="77777777" w:rsidR="00561E9F" w:rsidRDefault="00561E9F" w:rsidP="00561E9F">
            <w:pPr>
              <w:pStyle w:val="a3"/>
            </w:pPr>
            <w:r>
              <w:t>0,08445</w:t>
            </w:r>
          </w:p>
        </w:tc>
      </w:tr>
      <w:tr w:rsidR="00561E9F" w14:paraId="1F1B9E1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5BDD947" w14:textId="77777777" w:rsidR="00561E9F" w:rsidRDefault="00561E9F" w:rsidP="00561E9F">
            <w:pPr>
              <w:pStyle w:val="a3"/>
            </w:pPr>
            <w:r>
              <w:t>84,05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F4542AB" w14:textId="77777777" w:rsidR="00561E9F" w:rsidRDefault="00561E9F" w:rsidP="00561E9F">
            <w:pPr>
              <w:pStyle w:val="a3"/>
            </w:pPr>
            <w:r>
              <w:t>0,08392</w:t>
            </w:r>
          </w:p>
        </w:tc>
      </w:tr>
      <w:tr w:rsidR="00561E9F" w14:paraId="2BDF2B4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18BED70" w14:textId="77777777" w:rsidR="00561E9F" w:rsidRDefault="00561E9F" w:rsidP="00561E9F">
            <w:pPr>
              <w:pStyle w:val="a3"/>
            </w:pPr>
            <w:r>
              <w:t>83,5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0208D71" w14:textId="77777777" w:rsidR="00561E9F" w:rsidRDefault="00561E9F" w:rsidP="00561E9F">
            <w:pPr>
              <w:pStyle w:val="a3"/>
            </w:pPr>
            <w:r>
              <w:t>0,08335</w:t>
            </w:r>
          </w:p>
        </w:tc>
      </w:tr>
      <w:tr w:rsidR="00561E9F" w14:paraId="0B1D720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B8B1DBA" w14:textId="77777777" w:rsidR="00561E9F" w:rsidRDefault="00561E9F" w:rsidP="00561E9F">
            <w:pPr>
              <w:pStyle w:val="a3"/>
            </w:pPr>
            <w:r>
              <w:t>82,9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3003C7E" w14:textId="77777777" w:rsidR="00561E9F" w:rsidRDefault="00561E9F" w:rsidP="00561E9F">
            <w:pPr>
              <w:pStyle w:val="a3"/>
            </w:pPr>
            <w:r>
              <w:t>0,08272</w:t>
            </w:r>
          </w:p>
        </w:tc>
      </w:tr>
      <w:tr w:rsidR="00561E9F" w14:paraId="0C404F4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3AC88F5" w14:textId="77777777" w:rsidR="00561E9F" w:rsidRDefault="00561E9F" w:rsidP="00561E9F">
            <w:pPr>
              <w:pStyle w:val="a3"/>
            </w:pPr>
            <w:r>
              <w:t>82,25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D0ECFA3" w14:textId="77777777" w:rsidR="00561E9F" w:rsidRDefault="00561E9F" w:rsidP="00561E9F">
            <w:pPr>
              <w:pStyle w:val="a3"/>
            </w:pPr>
            <w:r>
              <w:t>0,08203</w:t>
            </w:r>
          </w:p>
        </w:tc>
      </w:tr>
      <w:tr w:rsidR="00561E9F" w14:paraId="591DAA1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A2DE69B" w14:textId="77777777" w:rsidR="00561E9F" w:rsidRDefault="00561E9F" w:rsidP="00561E9F">
            <w:pPr>
              <w:pStyle w:val="a3"/>
            </w:pPr>
            <w:r>
              <w:t>81,55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DF4884B" w14:textId="77777777" w:rsidR="00561E9F" w:rsidRDefault="00561E9F" w:rsidP="00561E9F">
            <w:pPr>
              <w:pStyle w:val="a3"/>
            </w:pPr>
            <w:r>
              <w:t>0,08129</w:t>
            </w:r>
          </w:p>
        </w:tc>
      </w:tr>
      <w:tr w:rsidR="00561E9F" w14:paraId="398E254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2133681" w14:textId="77777777" w:rsidR="00561E9F" w:rsidRDefault="00561E9F" w:rsidP="00561E9F">
            <w:pPr>
              <w:pStyle w:val="a3"/>
            </w:pPr>
            <w:r>
              <w:t>80,81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61EE043" w14:textId="77777777" w:rsidR="00561E9F" w:rsidRDefault="00561E9F" w:rsidP="00561E9F">
            <w:pPr>
              <w:pStyle w:val="a3"/>
            </w:pPr>
            <w:r>
              <w:t>0,0805</w:t>
            </w:r>
          </w:p>
        </w:tc>
      </w:tr>
      <w:tr w:rsidR="00561E9F" w14:paraId="26516CF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D3A1FAB" w14:textId="77777777" w:rsidR="00561E9F" w:rsidRDefault="00561E9F" w:rsidP="00561E9F">
            <w:pPr>
              <w:pStyle w:val="a3"/>
            </w:pPr>
            <w:r>
              <w:t>80,02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9DDA009" w14:textId="77777777" w:rsidR="00561E9F" w:rsidRDefault="00561E9F" w:rsidP="00561E9F">
            <w:pPr>
              <w:pStyle w:val="a3"/>
            </w:pPr>
            <w:r>
              <w:t>0,07964</w:t>
            </w:r>
          </w:p>
        </w:tc>
      </w:tr>
      <w:tr w:rsidR="00561E9F" w14:paraId="609DD11A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CCDDE3B" w14:textId="77777777" w:rsidR="00561E9F" w:rsidRDefault="00561E9F" w:rsidP="00561E9F">
            <w:pPr>
              <w:pStyle w:val="a3"/>
            </w:pPr>
            <w:r>
              <w:t>79,19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0D32E24" w14:textId="77777777" w:rsidR="00561E9F" w:rsidRDefault="00561E9F" w:rsidP="00561E9F">
            <w:pPr>
              <w:pStyle w:val="a3"/>
            </w:pPr>
            <w:r>
              <w:t>0,07873</w:t>
            </w:r>
          </w:p>
        </w:tc>
      </w:tr>
      <w:tr w:rsidR="00561E9F" w14:paraId="59CDDB4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16BAADD" w14:textId="77777777" w:rsidR="00561E9F" w:rsidRDefault="00561E9F" w:rsidP="00561E9F">
            <w:pPr>
              <w:pStyle w:val="a3"/>
            </w:pPr>
            <w:r>
              <w:t>78,32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A86A0A6" w14:textId="77777777" w:rsidR="00561E9F" w:rsidRDefault="00561E9F" w:rsidP="00561E9F">
            <w:pPr>
              <w:pStyle w:val="a3"/>
            </w:pPr>
            <w:r>
              <w:t>0,07776</w:t>
            </w:r>
          </w:p>
        </w:tc>
      </w:tr>
      <w:tr w:rsidR="00561E9F" w14:paraId="2397195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961AD2C" w14:textId="77777777" w:rsidR="00561E9F" w:rsidRDefault="00561E9F" w:rsidP="00561E9F">
            <w:pPr>
              <w:pStyle w:val="a3"/>
            </w:pPr>
            <w:r>
              <w:t>77,4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33D5949" w14:textId="77777777" w:rsidR="00561E9F" w:rsidRDefault="00561E9F" w:rsidP="00561E9F">
            <w:pPr>
              <w:pStyle w:val="a3"/>
            </w:pPr>
            <w:r>
              <w:t>0,07673</w:t>
            </w:r>
          </w:p>
        </w:tc>
      </w:tr>
      <w:tr w:rsidR="00561E9F" w14:paraId="399BA84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6B4E870" w14:textId="77777777" w:rsidR="00561E9F" w:rsidRDefault="00561E9F" w:rsidP="00561E9F">
            <w:pPr>
              <w:pStyle w:val="a3"/>
            </w:pPr>
            <w:r>
              <w:t>76,44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54600DC" w14:textId="77777777" w:rsidR="00561E9F" w:rsidRDefault="00561E9F" w:rsidP="00561E9F">
            <w:pPr>
              <w:pStyle w:val="a3"/>
            </w:pPr>
            <w:r>
              <w:t>0,07565</w:t>
            </w:r>
          </w:p>
        </w:tc>
      </w:tr>
      <w:tr w:rsidR="00561E9F" w14:paraId="16AC1C1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3927F29" w14:textId="77777777" w:rsidR="00561E9F" w:rsidRDefault="00561E9F" w:rsidP="00561E9F">
            <w:pPr>
              <w:pStyle w:val="a3"/>
            </w:pPr>
            <w:r>
              <w:t>75,44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6250E8D" w14:textId="77777777" w:rsidR="00561E9F" w:rsidRDefault="00561E9F" w:rsidP="00561E9F">
            <w:pPr>
              <w:pStyle w:val="a3"/>
            </w:pPr>
            <w:r>
              <w:t>0,07452</w:t>
            </w:r>
          </w:p>
        </w:tc>
      </w:tr>
      <w:tr w:rsidR="00561E9F" w14:paraId="69E01EB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3BDF179" w14:textId="77777777" w:rsidR="00561E9F" w:rsidRDefault="00561E9F" w:rsidP="00561E9F">
            <w:pPr>
              <w:pStyle w:val="a3"/>
            </w:pPr>
            <w:r>
              <w:t>74,39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8E5905E" w14:textId="77777777" w:rsidR="00561E9F" w:rsidRDefault="00561E9F" w:rsidP="00561E9F">
            <w:pPr>
              <w:pStyle w:val="a3"/>
            </w:pPr>
            <w:r>
              <w:t>0,07333</w:t>
            </w:r>
          </w:p>
        </w:tc>
      </w:tr>
      <w:tr w:rsidR="00561E9F" w14:paraId="7AB8098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6075800" w14:textId="77777777" w:rsidR="00561E9F" w:rsidRDefault="00561E9F" w:rsidP="00561E9F">
            <w:pPr>
              <w:pStyle w:val="a3"/>
            </w:pPr>
            <w:r>
              <w:t>73,3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2C7EC10" w14:textId="77777777" w:rsidR="00561E9F" w:rsidRDefault="00561E9F" w:rsidP="00561E9F">
            <w:pPr>
              <w:pStyle w:val="a3"/>
            </w:pPr>
            <w:r>
              <w:t>0,0721</w:t>
            </w:r>
          </w:p>
        </w:tc>
      </w:tr>
      <w:tr w:rsidR="00561E9F" w14:paraId="192D734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151CF6B" w14:textId="77777777" w:rsidR="00561E9F" w:rsidRDefault="00561E9F" w:rsidP="00561E9F">
            <w:pPr>
              <w:pStyle w:val="a3"/>
            </w:pPr>
            <w:r>
              <w:t>72,16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A8EF3D8" w14:textId="77777777" w:rsidR="00561E9F" w:rsidRDefault="00561E9F" w:rsidP="00561E9F">
            <w:pPr>
              <w:pStyle w:val="a3"/>
            </w:pPr>
            <w:r>
              <w:t>0,07082</w:t>
            </w:r>
          </w:p>
        </w:tc>
      </w:tr>
      <w:tr w:rsidR="00561E9F" w14:paraId="56BA48D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FAB0BA7" w14:textId="77777777" w:rsidR="00561E9F" w:rsidRDefault="00561E9F" w:rsidP="00561E9F">
            <w:pPr>
              <w:pStyle w:val="a3"/>
            </w:pPr>
            <w:r>
              <w:t>70,97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FEB08B7" w14:textId="77777777" w:rsidR="00561E9F" w:rsidRDefault="00561E9F" w:rsidP="00561E9F">
            <w:pPr>
              <w:pStyle w:val="a3"/>
            </w:pPr>
            <w:r>
              <w:t>0,0695</w:t>
            </w:r>
          </w:p>
        </w:tc>
      </w:tr>
      <w:tr w:rsidR="00561E9F" w14:paraId="111D1AF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38963AE" w14:textId="77777777" w:rsidR="00561E9F" w:rsidRDefault="00561E9F" w:rsidP="00561E9F">
            <w:pPr>
              <w:pStyle w:val="a3"/>
            </w:pPr>
            <w:r>
              <w:t>69,73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8C1E28E" w14:textId="77777777" w:rsidR="00561E9F" w:rsidRDefault="00561E9F" w:rsidP="00561E9F">
            <w:pPr>
              <w:pStyle w:val="a3"/>
            </w:pPr>
            <w:r>
              <w:t>0,06813</w:t>
            </w:r>
          </w:p>
        </w:tc>
      </w:tr>
      <w:tr w:rsidR="00561E9F" w14:paraId="04EFE4EF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4A0EE45" w14:textId="77777777" w:rsidR="00561E9F" w:rsidRDefault="00561E9F" w:rsidP="00561E9F">
            <w:pPr>
              <w:pStyle w:val="a3"/>
            </w:pPr>
            <w:r>
              <w:t>68,45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CE193CC" w14:textId="77777777" w:rsidR="00561E9F" w:rsidRDefault="00561E9F" w:rsidP="00561E9F">
            <w:pPr>
              <w:pStyle w:val="a3"/>
            </w:pPr>
            <w:r>
              <w:t>0,06672</w:t>
            </w:r>
          </w:p>
        </w:tc>
      </w:tr>
      <w:tr w:rsidR="00561E9F" w14:paraId="257E630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22E66EA" w14:textId="77777777" w:rsidR="00561E9F" w:rsidRDefault="00561E9F" w:rsidP="00561E9F">
            <w:pPr>
              <w:pStyle w:val="a3"/>
            </w:pPr>
            <w:r>
              <w:t>67,13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92EDA6D" w14:textId="77777777" w:rsidR="00561E9F" w:rsidRDefault="00561E9F" w:rsidP="00561E9F">
            <w:pPr>
              <w:pStyle w:val="a3"/>
            </w:pPr>
            <w:r>
              <w:t>0,06527</w:t>
            </w:r>
          </w:p>
        </w:tc>
      </w:tr>
      <w:tr w:rsidR="00561E9F" w14:paraId="60C8338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CA94BA5" w14:textId="77777777" w:rsidR="00561E9F" w:rsidRDefault="00561E9F" w:rsidP="00561E9F">
            <w:pPr>
              <w:pStyle w:val="a3"/>
            </w:pPr>
            <w:r>
              <w:t>65,75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5C7E5D1" w14:textId="77777777" w:rsidR="00561E9F" w:rsidRDefault="00561E9F" w:rsidP="00561E9F">
            <w:pPr>
              <w:pStyle w:val="a3"/>
            </w:pPr>
            <w:r>
              <w:t>0,06379</w:t>
            </w:r>
          </w:p>
        </w:tc>
      </w:tr>
      <w:tr w:rsidR="00561E9F" w14:paraId="5227DBF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B6EA400" w14:textId="77777777" w:rsidR="00561E9F" w:rsidRDefault="00561E9F" w:rsidP="00561E9F">
            <w:pPr>
              <w:pStyle w:val="a3"/>
            </w:pPr>
            <w:r>
              <w:t>64,33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E9696E6" w14:textId="77777777" w:rsidR="00561E9F" w:rsidRDefault="00561E9F" w:rsidP="00561E9F">
            <w:pPr>
              <w:pStyle w:val="a3"/>
            </w:pPr>
            <w:r>
              <w:t>0,06226</w:t>
            </w:r>
          </w:p>
        </w:tc>
      </w:tr>
      <w:tr w:rsidR="00561E9F" w14:paraId="614ED2A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E2F11A3" w14:textId="77777777" w:rsidR="00561E9F" w:rsidRDefault="00561E9F" w:rsidP="00561E9F">
            <w:pPr>
              <w:pStyle w:val="a3"/>
            </w:pPr>
            <w:r>
              <w:t>62,87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EC471CE" w14:textId="77777777" w:rsidR="00561E9F" w:rsidRDefault="00561E9F" w:rsidP="00561E9F">
            <w:pPr>
              <w:pStyle w:val="a3"/>
            </w:pPr>
            <w:r>
              <w:t>0,0607</w:t>
            </w:r>
          </w:p>
        </w:tc>
      </w:tr>
      <w:tr w:rsidR="00561E9F" w14:paraId="0B4F731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7F39926" w14:textId="77777777" w:rsidR="00561E9F" w:rsidRDefault="00561E9F" w:rsidP="00561E9F">
            <w:pPr>
              <w:pStyle w:val="a3"/>
            </w:pPr>
            <w:r>
              <w:t>61,37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74709CA" w14:textId="77777777" w:rsidR="00561E9F" w:rsidRDefault="00561E9F" w:rsidP="00561E9F">
            <w:pPr>
              <w:pStyle w:val="a3"/>
            </w:pPr>
            <w:r>
              <w:t>0,0591</w:t>
            </w:r>
          </w:p>
        </w:tc>
      </w:tr>
      <w:tr w:rsidR="00561E9F" w14:paraId="6907C0D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1FDD6C7" w14:textId="77777777" w:rsidR="00561E9F" w:rsidRDefault="00561E9F" w:rsidP="00561E9F">
            <w:pPr>
              <w:pStyle w:val="a3"/>
            </w:pPr>
            <w:r>
              <w:t>59,83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22538FC" w14:textId="77777777" w:rsidR="00561E9F" w:rsidRDefault="00561E9F" w:rsidP="00561E9F">
            <w:pPr>
              <w:pStyle w:val="a3"/>
            </w:pPr>
            <w:r>
              <w:t>0,05746</w:t>
            </w:r>
          </w:p>
        </w:tc>
      </w:tr>
      <w:tr w:rsidR="00561E9F" w14:paraId="2F37CC3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97EBA4A" w14:textId="77777777" w:rsidR="00561E9F" w:rsidRDefault="00561E9F" w:rsidP="00561E9F">
            <w:pPr>
              <w:pStyle w:val="a3"/>
            </w:pPr>
            <w:r>
              <w:t>58,26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DBDA38A" w14:textId="77777777" w:rsidR="00561E9F" w:rsidRDefault="00561E9F" w:rsidP="00561E9F">
            <w:pPr>
              <w:pStyle w:val="a3"/>
            </w:pPr>
            <w:r>
              <w:t>0,05578</w:t>
            </w:r>
          </w:p>
        </w:tc>
      </w:tr>
      <w:tr w:rsidR="00561E9F" w14:paraId="2A74F25B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AA2F13E" w14:textId="77777777" w:rsidR="00561E9F" w:rsidRDefault="00561E9F" w:rsidP="00561E9F">
            <w:pPr>
              <w:pStyle w:val="a3"/>
            </w:pPr>
            <w:r>
              <w:t>56,65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80D8A07" w14:textId="77777777" w:rsidR="00561E9F" w:rsidRDefault="00561E9F" w:rsidP="00561E9F">
            <w:pPr>
              <w:pStyle w:val="a3"/>
            </w:pPr>
            <w:r>
              <w:t>0,05406</w:t>
            </w:r>
          </w:p>
        </w:tc>
      </w:tr>
      <w:tr w:rsidR="00561E9F" w14:paraId="5024D9E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3824F4B" w14:textId="77777777" w:rsidR="00561E9F" w:rsidRDefault="00561E9F" w:rsidP="00561E9F">
            <w:pPr>
              <w:pStyle w:val="a3"/>
            </w:pPr>
            <w:r>
              <w:t>55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928DFF8" w14:textId="77777777" w:rsidR="00561E9F" w:rsidRDefault="00561E9F" w:rsidP="00561E9F">
            <w:pPr>
              <w:pStyle w:val="a3"/>
            </w:pPr>
            <w:r>
              <w:t>0,0523</w:t>
            </w:r>
          </w:p>
        </w:tc>
      </w:tr>
      <w:tr w:rsidR="00561E9F" w14:paraId="0125CC6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0C83E39" w14:textId="77777777" w:rsidR="00561E9F" w:rsidRDefault="00561E9F" w:rsidP="00561E9F">
            <w:pPr>
              <w:pStyle w:val="a3"/>
            </w:pPr>
            <w:r>
              <w:t>53,33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D07D93E" w14:textId="77777777" w:rsidR="00561E9F" w:rsidRDefault="00561E9F" w:rsidP="00561E9F">
            <w:pPr>
              <w:pStyle w:val="a3"/>
            </w:pPr>
            <w:r>
              <w:t>0,05049</w:t>
            </w:r>
          </w:p>
        </w:tc>
      </w:tr>
      <w:tr w:rsidR="00561E9F" w14:paraId="2F86D44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21F840E" w14:textId="77777777" w:rsidR="00561E9F" w:rsidRDefault="00561E9F" w:rsidP="00561E9F">
            <w:pPr>
              <w:pStyle w:val="a3"/>
            </w:pPr>
            <w:r>
              <w:t>51,63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E19D180" w14:textId="77777777" w:rsidR="00561E9F" w:rsidRDefault="00561E9F" w:rsidP="00561E9F">
            <w:pPr>
              <w:pStyle w:val="a3"/>
            </w:pPr>
            <w:r>
              <w:t>0,04865</w:t>
            </w:r>
          </w:p>
        </w:tc>
      </w:tr>
      <w:tr w:rsidR="00561E9F" w14:paraId="0E14ACB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289C55F" w14:textId="77777777" w:rsidR="00561E9F" w:rsidRDefault="00561E9F" w:rsidP="00561E9F">
            <w:pPr>
              <w:pStyle w:val="a3"/>
            </w:pPr>
            <w:r>
              <w:t>49,9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A65CA74" w14:textId="77777777" w:rsidR="00561E9F" w:rsidRDefault="00561E9F" w:rsidP="00561E9F">
            <w:pPr>
              <w:pStyle w:val="a3"/>
            </w:pPr>
            <w:r>
              <w:t>0,04676</w:t>
            </w:r>
          </w:p>
        </w:tc>
      </w:tr>
      <w:tr w:rsidR="00561E9F" w14:paraId="3B9B217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A33BE61" w14:textId="77777777" w:rsidR="00561E9F" w:rsidRDefault="00561E9F" w:rsidP="00561E9F">
            <w:pPr>
              <w:pStyle w:val="a3"/>
            </w:pPr>
            <w:r>
              <w:t>48,15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E1B6269" w14:textId="77777777" w:rsidR="00561E9F" w:rsidRDefault="00561E9F" w:rsidP="00561E9F">
            <w:pPr>
              <w:pStyle w:val="a3"/>
            </w:pPr>
            <w:r>
              <w:t>0,04483</w:t>
            </w:r>
          </w:p>
        </w:tc>
      </w:tr>
      <w:tr w:rsidR="00561E9F" w14:paraId="1A91443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95F014F" w14:textId="77777777" w:rsidR="00561E9F" w:rsidRDefault="00561E9F" w:rsidP="00561E9F">
            <w:pPr>
              <w:pStyle w:val="a3"/>
            </w:pPr>
            <w:r>
              <w:t>46,37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CC206F1" w14:textId="77777777" w:rsidR="00561E9F" w:rsidRDefault="00561E9F" w:rsidP="00561E9F">
            <w:pPr>
              <w:pStyle w:val="a3"/>
            </w:pPr>
            <w:r>
              <w:t>0,04286</w:t>
            </w:r>
          </w:p>
        </w:tc>
      </w:tr>
      <w:tr w:rsidR="00561E9F" w14:paraId="0D29D9E5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1F1A9D9" w14:textId="77777777" w:rsidR="00561E9F" w:rsidRDefault="00561E9F" w:rsidP="00561E9F">
            <w:pPr>
              <w:pStyle w:val="a3"/>
            </w:pPr>
            <w:r>
              <w:t>44,57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F0DBD74" w14:textId="77777777" w:rsidR="00561E9F" w:rsidRDefault="00561E9F" w:rsidP="00561E9F">
            <w:pPr>
              <w:pStyle w:val="a3"/>
            </w:pPr>
            <w:r>
              <w:t>0,04085</w:t>
            </w:r>
          </w:p>
        </w:tc>
      </w:tr>
      <w:tr w:rsidR="00561E9F" w14:paraId="69A56E7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998D600" w14:textId="77777777" w:rsidR="00561E9F" w:rsidRDefault="00561E9F" w:rsidP="00561E9F">
            <w:pPr>
              <w:pStyle w:val="a3"/>
            </w:pPr>
            <w:r>
              <w:t>42,73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7566D22" w14:textId="77777777" w:rsidR="00561E9F" w:rsidRDefault="00561E9F" w:rsidP="00561E9F">
            <w:pPr>
              <w:pStyle w:val="a3"/>
            </w:pPr>
            <w:r>
              <w:t>0,03881</w:t>
            </w:r>
          </w:p>
        </w:tc>
      </w:tr>
      <w:tr w:rsidR="00561E9F" w14:paraId="515E3DE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A8CBA02" w14:textId="77777777" w:rsidR="00561E9F" w:rsidRDefault="00561E9F" w:rsidP="00561E9F">
            <w:pPr>
              <w:pStyle w:val="a3"/>
            </w:pPr>
            <w:r>
              <w:t>40,88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53C89739" w14:textId="77777777" w:rsidR="00561E9F" w:rsidRDefault="00561E9F" w:rsidP="00561E9F">
            <w:pPr>
              <w:pStyle w:val="a3"/>
            </w:pPr>
            <w:r>
              <w:t>0,03672</w:t>
            </w:r>
          </w:p>
        </w:tc>
      </w:tr>
      <w:tr w:rsidR="00561E9F" w14:paraId="367EF4E0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7797261" w14:textId="77777777" w:rsidR="00561E9F" w:rsidRDefault="00561E9F" w:rsidP="00561E9F">
            <w:pPr>
              <w:pStyle w:val="a3"/>
            </w:pPr>
            <w:r>
              <w:t>38,99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925B433" w14:textId="77777777" w:rsidR="00561E9F" w:rsidRDefault="00561E9F" w:rsidP="00561E9F">
            <w:pPr>
              <w:pStyle w:val="a3"/>
            </w:pPr>
            <w:r>
              <w:t>0,0346</w:t>
            </w:r>
          </w:p>
        </w:tc>
      </w:tr>
      <w:tr w:rsidR="00561E9F" w14:paraId="0E294D4E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F850207" w14:textId="77777777" w:rsidR="00561E9F" w:rsidRDefault="00561E9F" w:rsidP="00561E9F">
            <w:pPr>
              <w:pStyle w:val="a3"/>
            </w:pPr>
            <w:r>
              <w:t>37,08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CAB9969" w14:textId="77777777" w:rsidR="00561E9F" w:rsidRDefault="00561E9F" w:rsidP="00561E9F">
            <w:pPr>
              <w:pStyle w:val="a3"/>
            </w:pPr>
            <w:r>
              <w:t>0,03245</w:t>
            </w:r>
          </w:p>
        </w:tc>
      </w:tr>
      <w:tr w:rsidR="00561E9F" w14:paraId="5911D947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1875C10" w14:textId="77777777" w:rsidR="00561E9F" w:rsidRDefault="00561E9F" w:rsidP="00561E9F">
            <w:pPr>
              <w:pStyle w:val="a3"/>
            </w:pPr>
            <w:r>
              <w:t>35,15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0E3AA88" w14:textId="77777777" w:rsidR="00561E9F" w:rsidRDefault="00561E9F" w:rsidP="00561E9F">
            <w:pPr>
              <w:pStyle w:val="a3"/>
            </w:pPr>
            <w:r>
              <w:t>0,03028</w:t>
            </w:r>
          </w:p>
        </w:tc>
      </w:tr>
      <w:tr w:rsidR="00561E9F" w14:paraId="2137048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CC969A3" w14:textId="77777777" w:rsidR="00561E9F" w:rsidRDefault="00561E9F" w:rsidP="00561E9F">
            <w:pPr>
              <w:pStyle w:val="a3"/>
            </w:pPr>
            <w:r>
              <w:t>33,19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5E65AD1" w14:textId="77777777" w:rsidR="00561E9F" w:rsidRDefault="00561E9F" w:rsidP="00561E9F">
            <w:pPr>
              <w:pStyle w:val="a3"/>
            </w:pPr>
            <w:r>
              <w:t>0,02808</w:t>
            </w:r>
          </w:p>
        </w:tc>
      </w:tr>
      <w:tr w:rsidR="00561E9F" w14:paraId="7B2AA94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6B49703" w14:textId="77777777" w:rsidR="00561E9F" w:rsidRDefault="00561E9F" w:rsidP="00561E9F">
            <w:pPr>
              <w:pStyle w:val="a3"/>
            </w:pPr>
            <w:r>
              <w:t>31,21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912393C" w14:textId="77777777" w:rsidR="00561E9F" w:rsidRDefault="00561E9F" w:rsidP="00561E9F">
            <w:pPr>
              <w:pStyle w:val="a3"/>
            </w:pPr>
            <w:r>
              <w:t>0,02586</w:t>
            </w:r>
          </w:p>
        </w:tc>
      </w:tr>
      <w:tr w:rsidR="00561E9F" w14:paraId="761A003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EAC297C" w14:textId="77777777" w:rsidR="00561E9F" w:rsidRDefault="00561E9F" w:rsidP="00561E9F">
            <w:pPr>
              <w:pStyle w:val="a3"/>
            </w:pPr>
            <w:r>
              <w:t>29,2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DC05217" w14:textId="77777777" w:rsidR="00561E9F" w:rsidRDefault="00561E9F" w:rsidP="00561E9F">
            <w:pPr>
              <w:pStyle w:val="a3"/>
            </w:pPr>
            <w:r>
              <w:t>0,02362</w:t>
            </w:r>
          </w:p>
        </w:tc>
      </w:tr>
      <w:tr w:rsidR="00561E9F" w14:paraId="62E7CF0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E8813BA" w14:textId="77777777" w:rsidR="00561E9F" w:rsidRDefault="00561E9F" w:rsidP="00561E9F">
            <w:pPr>
              <w:pStyle w:val="a3"/>
            </w:pPr>
            <w:r>
              <w:t>27,17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569B23F" w14:textId="77777777" w:rsidR="00561E9F" w:rsidRDefault="00561E9F" w:rsidP="00561E9F">
            <w:pPr>
              <w:pStyle w:val="a3"/>
            </w:pPr>
            <w:r>
              <w:t>0,02136</w:t>
            </w:r>
          </w:p>
        </w:tc>
      </w:tr>
      <w:tr w:rsidR="00561E9F" w14:paraId="6E42BD6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1FE764A" w14:textId="77777777" w:rsidR="00561E9F" w:rsidRDefault="00561E9F" w:rsidP="00561E9F">
            <w:pPr>
              <w:pStyle w:val="a3"/>
            </w:pPr>
            <w:r>
              <w:t>25,12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A0CF5E9" w14:textId="77777777" w:rsidR="00561E9F" w:rsidRDefault="00561E9F" w:rsidP="00561E9F">
            <w:pPr>
              <w:pStyle w:val="a3"/>
            </w:pPr>
            <w:r>
              <w:t>0,01909</w:t>
            </w:r>
          </w:p>
        </w:tc>
      </w:tr>
      <w:tr w:rsidR="00561E9F" w14:paraId="58CBE0D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16885B0" w14:textId="77777777" w:rsidR="00561E9F" w:rsidRDefault="00561E9F" w:rsidP="00561E9F">
            <w:pPr>
              <w:pStyle w:val="a3"/>
            </w:pPr>
            <w:r>
              <w:t>23,06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1DD7B30" w14:textId="77777777" w:rsidR="00561E9F" w:rsidRDefault="00561E9F" w:rsidP="00561E9F">
            <w:pPr>
              <w:pStyle w:val="a3"/>
            </w:pPr>
            <w:r>
              <w:t>0,01682</w:t>
            </w:r>
          </w:p>
        </w:tc>
      </w:tr>
      <w:tr w:rsidR="00561E9F" w14:paraId="1746833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07E6504" w14:textId="77777777" w:rsidR="00561E9F" w:rsidRDefault="00561E9F" w:rsidP="00561E9F">
            <w:pPr>
              <w:pStyle w:val="a3"/>
            </w:pPr>
            <w:r>
              <w:t>20,98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BF5FF0E" w14:textId="77777777" w:rsidR="00561E9F" w:rsidRDefault="00561E9F" w:rsidP="00561E9F">
            <w:pPr>
              <w:pStyle w:val="a3"/>
            </w:pPr>
            <w:r>
              <w:t>0,01454</w:t>
            </w:r>
          </w:p>
        </w:tc>
      </w:tr>
      <w:tr w:rsidR="00561E9F" w14:paraId="657FFE8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723D71B" w14:textId="77777777" w:rsidR="00561E9F" w:rsidRDefault="00561E9F" w:rsidP="00561E9F">
            <w:pPr>
              <w:pStyle w:val="a3"/>
            </w:pPr>
            <w:r>
              <w:t>18,9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4FFD44B" w14:textId="77777777" w:rsidR="00561E9F" w:rsidRDefault="00561E9F" w:rsidP="00561E9F">
            <w:pPr>
              <w:pStyle w:val="a3"/>
            </w:pPr>
            <w:r>
              <w:t>0,01225</w:t>
            </w:r>
          </w:p>
        </w:tc>
      </w:tr>
      <w:tr w:rsidR="00561E9F" w14:paraId="596595C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A54BDEF" w14:textId="77777777" w:rsidR="00561E9F" w:rsidRDefault="00561E9F" w:rsidP="00561E9F">
            <w:pPr>
              <w:pStyle w:val="a3"/>
            </w:pPr>
            <w:r>
              <w:t>16,8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00776CF" w14:textId="77777777" w:rsidR="00561E9F" w:rsidRDefault="00561E9F" w:rsidP="00561E9F">
            <w:pPr>
              <w:pStyle w:val="a3"/>
            </w:pPr>
            <w:r>
              <w:t>0,009958</w:t>
            </w:r>
          </w:p>
        </w:tc>
      </w:tr>
      <w:tr w:rsidR="00561E9F" w14:paraId="17E3928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92FBE13" w14:textId="77777777" w:rsidR="00561E9F" w:rsidRDefault="00561E9F" w:rsidP="00561E9F">
            <w:pPr>
              <w:pStyle w:val="a3"/>
            </w:pPr>
            <w:r>
              <w:t>14,7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79B9D05" w14:textId="77777777" w:rsidR="00561E9F" w:rsidRDefault="00561E9F" w:rsidP="00561E9F">
            <w:pPr>
              <w:pStyle w:val="a3"/>
            </w:pPr>
            <w:r>
              <w:t>0,007666</w:t>
            </w:r>
          </w:p>
        </w:tc>
      </w:tr>
      <w:tr w:rsidR="00561E9F" w14:paraId="50134D4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079D483" w14:textId="77777777" w:rsidR="00561E9F" w:rsidRDefault="00561E9F" w:rsidP="00561E9F">
            <w:pPr>
              <w:pStyle w:val="a3"/>
            </w:pPr>
            <w:r>
              <w:t>12,6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CDA5C4A" w14:textId="77777777" w:rsidR="00561E9F" w:rsidRDefault="00561E9F" w:rsidP="00561E9F">
            <w:pPr>
              <w:pStyle w:val="a3"/>
            </w:pPr>
            <w:r>
              <w:t>0,005375</w:t>
            </w:r>
          </w:p>
        </w:tc>
      </w:tr>
      <w:tr w:rsidR="00561E9F" w14:paraId="7811097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F88D186" w14:textId="77777777" w:rsidR="00561E9F" w:rsidRDefault="00561E9F" w:rsidP="00561E9F">
            <w:pPr>
              <w:pStyle w:val="a3"/>
            </w:pPr>
            <w:r>
              <w:t>10,49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EDAB9A8" w14:textId="77777777" w:rsidR="00561E9F" w:rsidRDefault="00561E9F" w:rsidP="00561E9F">
            <w:pPr>
              <w:pStyle w:val="a3"/>
            </w:pPr>
            <w:r>
              <w:t>0,003085</w:t>
            </w:r>
          </w:p>
        </w:tc>
      </w:tr>
      <w:tr w:rsidR="00561E9F" w14:paraId="467AA65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0A422B8" w14:textId="77777777" w:rsidR="00561E9F" w:rsidRDefault="00561E9F" w:rsidP="00561E9F">
            <w:pPr>
              <w:pStyle w:val="a3"/>
            </w:pPr>
            <w:r>
              <w:t>8,389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3D4D19F" w14:textId="77777777" w:rsidR="00561E9F" w:rsidRDefault="00561E9F" w:rsidP="00561E9F">
            <w:pPr>
              <w:pStyle w:val="a3"/>
            </w:pPr>
            <w:r>
              <w:t>0,0007975</w:t>
            </w:r>
          </w:p>
        </w:tc>
      </w:tr>
      <w:tr w:rsidR="00561E9F" w14:paraId="2A15C072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A4D2350" w14:textId="77777777" w:rsidR="00561E9F" w:rsidRDefault="00561E9F" w:rsidP="00561E9F">
            <w:pPr>
              <w:pStyle w:val="a3"/>
            </w:pPr>
            <w:r>
              <w:t>6,287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C5092A0" w14:textId="77777777" w:rsidR="00561E9F" w:rsidRDefault="00561E9F" w:rsidP="00561E9F">
            <w:pPr>
              <w:pStyle w:val="a3"/>
            </w:pPr>
            <w:r>
              <w:t>-0,001486</w:t>
            </w:r>
          </w:p>
        </w:tc>
      </w:tr>
      <w:tr w:rsidR="00561E9F" w14:paraId="3125198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F84915C" w14:textId="77777777" w:rsidR="00561E9F" w:rsidRDefault="00561E9F" w:rsidP="00561E9F">
            <w:pPr>
              <w:pStyle w:val="a3"/>
            </w:pPr>
            <w:r>
              <w:t>4,187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BC935E3" w14:textId="77777777" w:rsidR="00561E9F" w:rsidRDefault="00561E9F" w:rsidP="00561E9F">
            <w:pPr>
              <w:pStyle w:val="a3"/>
            </w:pPr>
            <w:r>
              <w:t>-0,003764</w:t>
            </w:r>
          </w:p>
        </w:tc>
      </w:tr>
      <w:tr w:rsidR="00561E9F" w14:paraId="43B1A88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7516EF6" w14:textId="77777777" w:rsidR="00561E9F" w:rsidRDefault="00561E9F" w:rsidP="00561E9F">
            <w:pPr>
              <w:pStyle w:val="a3"/>
            </w:pPr>
            <w:r>
              <w:t>2,09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A1ADD8A" w14:textId="77777777" w:rsidR="00561E9F" w:rsidRDefault="00561E9F" w:rsidP="00561E9F">
            <w:pPr>
              <w:pStyle w:val="a3"/>
            </w:pPr>
            <w:r>
              <w:t>-0,006036</w:t>
            </w:r>
          </w:p>
        </w:tc>
      </w:tr>
      <w:tr w:rsidR="00561E9F" w14:paraId="082AAAF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19A77F8" w14:textId="77777777" w:rsidR="00561E9F" w:rsidRDefault="00561E9F" w:rsidP="00561E9F">
            <w:pPr>
              <w:pStyle w:val="a3"/>
            </w:pPr>
            <w:r>
              <w:t>-0,005394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DF9186B" w14:textId="77777777" w:rsidR="00561E9F" w:rsidRDefault="00561E9F" w:rsidP="00561E9F">
            <w:pPr>
              <w:pStyle w:val="a3"/>
            </w:pPr>
            <w:r>
              <w:t>-0,008301</w:t>
            </w:r>
          </w:p>
        </w:tc>
      </w:tr>
      <w:tr w:rsidR="00561E9F" w14:paraId="1F926D2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67EDCDB9" w14:textId="77777777" w:rsidR="00561E9F" w:rsidRDefault="00561E9F" w:rsidP="00561E9F">
            <w:pPr>
              <w:pStyle w:val="a3"/>
            </w:pPr>
            <w:r>
              <w:t>-2,099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8FA260C" w14:textId="77777777" w:rsidR="00561E9F" w:rsidRDefault="00561E9F" w:rsidP="00561E9F">
            <w:pPr>
              <w:pStyle w:val="a3"/>
            </w:pPr>
            <w:r>
              <w:t>-0,01056</w:t>
            </w:r>
          </w:p>
        </w:tc>
      </w:tr>
      <w:tr w:rsidR="00561E9F" w14:paraId="52D4E58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F72665B" w14:textId="77777777" w:rsidR="00561E9F" w:rsidRDefault="00561E9F" w:rsidP="00561E9F">
            <w:pPr>
              <w:pStyle w:val="a3"/>
            </w:pPr>
            <w:r>
              <w:t>-4,191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2CD8E31" w14:textId="77777777" w:rsidR="00561E9F" w:rsidRDefault="00561E9F" w:rsidP="00561E9F">
            <w:pPr>
              <w:pStyle w:val="a3"/>
            </w:pPr>
            <w:r>
              <w:t>-0,01281</w:t>
            </w:r>
          </w:p>
        </w:tc>
      </w:tr>
      <w:tr w:rsidR="00561E9F" w14:paraId="6CF7167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C769CCC" w14:textId="77777777" w:rsidR="00561E9F" w:rsidRDefault="00561E9F" w:rsidP="00561E9F">
            <w:pPr>
              <w:pStyle w:val="a3"/>
            </w:pPr>
            <w:r>
              <w:t>-6,282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D6A2AC1" w14:textId="77777777" w:rsidR="00561E9F" w:rsidRDefault="00561E9F" w:rsidP="00561E9F">
            <w:pPr>
              <w:pStyle w:val="a3"/>
            </w:pPr>
            <w:r>
              <w:t>-0,01504</w:t>
            </w:r>
          </w:p>
        </w:tc>
      </w:tr>
      <w:tr w:rsidR="00561E9F" w14:paraId="6171147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5E26944C" w14:textId="77777777" w:rsidR="00561E9F" w:rsidRDefault="00561E9F" w:rsidP="00561E9F">
            <w:pPr>
              <w:pStyle w:val="a3"/>
            </w:pPr>
            <w:r>
              <w:t>-8,374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09140E31" w14:textId="77777777" w:rsidR="00561E9F" w:rsidRDefault="00561E9F" w:rsidP="00561E9F">
            <w:pPr>
              <w:pStyle w:val="a3"/>
            </w:pPr>
            <w:r>
              <w:t>-0,01727</w:t>
            </w:r>
          </w:p>
        </w:tc>
      </w:tr>
      <w:tr w:rsidR="00561E9F" w14:paraId="2CEDC75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A2AE894" w14:textId="77777777" w:rsidR="00561E9F" w:rsidRDefault="00561E9F" w:rsidP="00561E9F">
            <w:pPr>
              <w:pStyle w:val="a3"/>
            </w:pPr>
            <w:r>
              <w:t>-10,47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B295D50" w14:textId="77777777" w:rsidR="00561E9F" w:rsidRDefault="00561E9F" w:rsidP="00561E9F">
            <w:pPr>
              <w:pStyle w:val="a3"/>
            </w:pPr>
            <w:r>
              <w:t>-0,01948</w:t>
            </w:r>
          </w:p>
        </w:tc>
      </w:tr>
      <w:tr w:rsidR="00561E9F" w14:paraId="303607A9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9042EA4" w14:textId="77777777" w:rsidR="00561E9F" w:rsidRDefault="00561E9F" w:rsidP="00561E9F">
            <w:pPr>
              <w:pStyle w:val="a3"/>
            </w:pPr>
            <w:r>
              <w:t>-12,56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07E169A" w14:textId="77777777" w:rsidR="00561E9F" w:rsidRDefault="00561E9F" w:rsidP="00561E9F">
            <w:pPr>
              <w:pStyle w:val="a3"/>
            </w:pPr>
            <w:r>
              <w:t>-0,02167</w:t>
            </w:r>
          </w:p>
        </w:tc>
      </w:tr>
      <w:tr w:rsidR="00561E9F" w14:paraId="6345D3D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23D09FA9" w14:textId="77777777" w:rsidR="00561E9F" w:rsidRDefault="00561E9F" w:rsidP="00561E9F">
            <w:pPr>
              <w:pStyle w:val="a3"/>
            </w:pPr>
            <w:r>
              <w:t>-14,65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589D1E4" w14:textId="77777777" w:rsidR="00561E9F" w:rsidRDefault="00561E9F" w:rsidP="00561E9F">
            <w:pPr>
              <w:pStyle w:val="a3"/>
            </w:pPr>
            <w:r>
              <w:t>-0,02385</w:t>
            </w:r>
          </w:p>
        </w:tc>
      </w:tr>
      <w:tr w:rsidR="00561E9F" w14:paraId="7EA4DB3C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8DCF245" w14:textId="77777777" w:rsidR="00561E9F" w:rsidRDefault="00561E9F" w:rsidP="00561E9F">
            <w:pPr>
              <w:pStyle w:val="a3"/>
            </w:pPr>
            <w:r>
              <w:t>-16,74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1F46EAA7" w14:textId="77777777" w:rsidR="00561E9F" w:rsidRDefault="00561E9F" w:rsidP="00561E9F">
            <w:pPr>
              <w:pStyle w:val="a3"/>
            </w:pPr>
            <w:r>
              <w:t>-0,02601</w:t>
            </w:r>
          </w:p>
        </w:tc>
      </w:tr>
      <w:tr w:rsidR="00561E9F" w14:paraId="2999B458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157B9372" w14:textId="77777777" w:rsidR="00561E9F" w:rsidRDefault="00561E9F" w:rsidP="00561E9F">
            <w:pPr>
              <w:pStyle w:val="a3"/>
            </w:pPr>
            <w:r>
              <w:t>-18,82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40D43FA0" w14:textId="77777777" w:rsidR="00561E9F" w:rsidRDefault="00561E9F" w:rsidP="00561E9F">
            <w:pPr>
              <w:pStyle w:val="a3"/>
            </w:pPr>
            <w:r>
              <w:t>-0,02816</w:t>
            </w:r>
          </w:p>
        </w:tc>
      </w:tr>
      <w:tr w:rsidR="00561E9F" w14:paraId="2B44CF54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8A857EF" w14:textId="77777777" w:rsidR="00561E9F" w:rsidRDefault="00561E9F" w:rsidP="00561E9F">
            <w:pPr>
              <w:pStyle w:val="a3"/>
            </w:pPr>
            <w:r>
              <w:t>-20,91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3D4215A2" w14:textId="77777777" w:rsidR="00561E9F" w:rsidRDefault="00561E9F" w:rsidP="00561E9F">
            <w:pPr>
              <w:pStyle w:val="a3"/>
            </w:pPr>
            <w:r>
              <w:t>-0,03028</w:t>
            </w:r>
          </w:p>
        </w:tc>
      </w:tr>
      <w:tr w:rsidR="00561E9F" w14:paraId="2EFB50F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09D29D70" w14:textId="77777777" w:rsidR="00561E9F" w:rsidRDefault="00561E9F" w:rsidP="00561E9F">
            <w:pPr>
              <w:pStyle w:val="a3"/>
            </w:pPr>
            <w:r>
              <w:t>-22,98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6FEE95F2" w14:textId="77777777" w:rsidR="00561E9F" w:rsidRDefault="00561E9F" w:rsidP="00561E9F">
            <w:pPr>
              <w:pStyle w:val="a3"/>
            </w:pPr>
            <w:r>
              <w:t>-0,03237</w:t>
            </w:r>
          </w:p>
        </w:tc>
      </w:tr>
      <w:tr w:rsidR="00561E9F" w14:paraId="4D2C3293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7A5DC481" w14:textId="77777777" w:rsidR="00561E9F" w:rsidRDefault="00561E9F" w:rsidP="00561E9F">
            <w:pPr>
              <w:pStyle w:val="a3"/>
            </w:pPr>
            <w:r>
              <w:t>-25,04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A489294" w14:textId="77777777" w:rsidR="00561E9F" w:rsidRDefault="00561E9F" w:rsidP="00561E9F">
            <w:pPr>
              <w:pStyle w:val="a3"/>
            </w:pPr>
            <w:r>
              <w:t>-0,03445</w:t>
            </w:r>
          </w:p>
        </w:tc>
      </w:tr>
      <w:tr w:rsidR="00561E9F" w14:paraId="25FBEEBD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339D0027" w14:textId="77777777" w:rsidR="00561E9F" w:rsidRDefault="00561E9F" w:rsidP="00561E9F">
            <w:pPr>
              <w:pStyle w:val="a3"/>
            </w:pPr>
            <w:r>
              <w:t>-27,1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291BAE56" w14:textId="77777777" w:rsidR="00561E9F" w:rsidRDefault="00561E9F" w:rsidP="00561E9F">
            <w:pPr>
              <w:pStyle w:val="a3"/>
            </w:pPr>
            <w:r>
              <w:t>-0,03649</w:t>
            </w:r>
          </w:p>
        </w:tc>
      </w:tr>
      <w:tr w:rsidR="00561E9F" w14:paraId="01063741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</w:tcBorders>
            <w:shd w:val="clear" w:color="auto" w:fill="auto"/>
          </w:tcPr>
          <w:p w14:paraId="4D0285CD" w14:textId="77777777" w:rsidR="00561E9F" w:rsidRDefault="00561E9F" w:rsidP="00561E9F">
            <w:pPr>
              <w:pStyle w:val="a3"/>
            </w:pPr>
            <w:r>
              <w:t>-29,13</w:t>
            </w:r>
          </w:p>
        </w:tc>
        <w:tc>
          <w:tcPr>
            <w:tcW w:w="1356" w:type="dxa"/>
            <w:tcBorders>
              <w:right w:val="single" w:sz="12" w:space="0" w:color="auto"/>
            </w:tcBorders>
            <w:shd w:val="clear" w:color="auto" w:fill="auto"/>
          </w:tcPr>
          <w:p w14:paraId="74D3EBB3" w14:textId="77777777" w:rsidR="00561E9F" w:rsidRDefault="00561E9F" w:rsidP="00561E9F">
            <w:pPr>
              <w:pStyle w:val="a3"/>
            </w:pPr>
            <w:r>
              <w:t>-0,03851</w:t>
            </w:r>
          </w:p>
        </w:tc>
      </w:tr>
      <w:tr w:rsidR="00561E9F" w14:paraId="16B12B96" w14:textId="77777777" w:rsidTr="00561E9F">
        <w:trPr>
          <w:jc w:val="center"/>
        </w:trPr>
        <w:tc>
          <w:tcPr>
            <w:tcW w:w="131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6826A97" w14:textId="77777777" w:rsidR="00561E9F" w:rsidRDefault="00561E9F" w:rsidP="00561E9F">
            <w:pPr>
              <w:pStyle w:val="a3"/>
            </w:pPr>
            <w:r>
              <w:t>-31,15</w:t>
            </w:r>
          </w:p>
        </w:tc>
        <w:tc>
          <w:tcPr>
            <w:tcW w:w="135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440029E" w14:textId="77777777" w:rsidR="00561E9F" w:rsidRDefault="00561E9F" w:rsidP="00561E9F">
            <w:pPr>
              <w:pStyle w:val="a3"/>
            </w:pPr>
            <w:r>
              <w:t>-0,0405</w:t>
            </w:r>
          </w:p>
        </w:tc>
      </w:tr>
    </w:tbl>
    <w:p w14:paraId="25E1D836" w14:textId="77777777" w:rsidR="00561E9F" w:rsidRDefault="00561E9F" w:rsidP="00561E9F"/>
    <w:p w14:paraId="6430445D" w14:textId="37653789" w:rsidR="00561E9F" w:rsidRDefault="00E73D00" w:rsidP="00561E9F">
      <w:r>
        <w:rPr>
          <w:noProof/>
        </w:rPr>
        <w:drawing>
          <wp:inline distT="0" distB="0" distL="0" distR="0" wp14:anchorId="59F0E245" wp14:editId="09255074">
            <wp:extent cx="5934075" cy="4752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4B86" w14:textId="292E3BD5" w:rsidR="00CA3BCC" w:rsidRDefault="00CA3BCC" w:rsidP="00561E9F"/>
    <w:p w14:paraId="6DBA2049" w14:textId="18757C6B" w:rsidR="00CA3BCC" w:rsidRDefault="00CA3BCC" w:rsidP="00561E9F"/>
    <w:p w14:paraId="6E32DDEC" w14:textId="3078AAC2" w:rsidR="00CA3BCC" w:rsidRDefault="00CA3BCC" w:rsidP="00561E9F"/>
    <w:p w14:paraId="203BB06A" w14:textId="2CEBA77A" w:rsidR="00CA3BCC" w:rsidRDefault="00CA3BCC" w:rsidP="00561E9F"/>
    <w:p w14:paraId="6784CC68" w14:textId="6CA2B0DB" w:rsidR="00CA3BCC" w:rsidRDefault="00CA3BCC" w:rsidP="00561E9F"/>
    <w:p w14:paraId="3867C429" w14:textId="7FDD2372" w:rsidR="00CA3BCC" w:rsidRDefault="00CA3BCC" w:rsidP="00561E9F"/>
    <w:p w14:paraId="61A5C259" w14:textId="2F1DCCF0" w:rsidR="00CA3BCC" w:rsidRDefault="00CA3BCC" w:rsidP="00561E9F"/>
    <w:p w14:paraId="254BEFA7" w14:textId="6D3592B0" w:rsidR="00CA3BCC" w:rsidRDefault="00CA3BCC" w:rsidP="00561E9F"/>
    <w:p w14:paraId="3B494C8B" w14:textId="060A4BD6" w:rsidR="00CA3BCC" w:rsidRDefault="00CA3BCC" w:rsidP="00561E9F"/>
    <w:p w14:paraId="540C1454" w14:textId="6E74AE35" w:rsidR="00CA3BCC" w:rsidRDefault="00CA3BCC" w:rsidP="00561E9F"/>
    <w:p w14:paraId="0D4C2357" w14:textId="3CF46C4A" w:rsidR="00CA3BCC" w:rsidRDefault="00CA3BCC" w:rsidP="00561E9F"/>
    <w:p w14:paraId="07EB28C1" w14:textId="63872DBB" w:rsidR="00CA3BCC" w:rsidRDefault="00CA3BCC" w:rsidP="00561E9F"/>
    <w:p w14:paraId="53F252EC" w14:textId="12640878" w:rsidR="00CA3BCC" w:rsidRDefault="00CA3BCC" w:rsidP="00561E9F"/>
    <w:p w14:paraId="22A5AA2E" w14:textId="487E5E3C" w:rsidR="00CA3BCC" w:rsidRDefault="00CA3BCC" w:rsidP="00561E9F"/>
    <w:p w14:paraId="32F1EE20" w14:textId="064922A9" w:rsidR="00CA3BCC" w:rsidRDefault="00CA3BCC" w:rsidP="00561E9F"/>
    <w:p w14:paraId="3EC3697D" w14:textId="69B2ADCF" w:rsidR="00CA3BCC" w:rsidRDefault="00CA3BCC" w:rsidP="00561E9F"/>
    <w:p w14:paraId="06C2D065" w14:textId="7AC15F45" w:rsidR="00CA3BCC" w:rsidRDefault="00CA3BCC" w:rsidP="00561E9F"/>
    <w:p w14:paraId="6770DD30" w14:textId="6FE275D7" w:rsidR="00CA3BCC" w:rsidRDefault="00CA3BCC" w:rsidP="00561E9F"/>
    <w:p w14:paraId="5DCFBF86" w14:textId="05F372CA" w:rsidR="00CA3BCC" w:rsidRDefault="00CA3BCC" w:rsidP="00561E9F"/>
    <w:p w14:paraId="7099E304" w14:textId="77958DB9" w:rsidR="00CA3BCC" w:rsidRDefault="005C2B27" w:rsidP="008301DC">
      <w:pPr>
        <w:jc w:val="left"/>
        <w:rPr>
          <w:sz w:val="28"/>
          <w:szCs w:val="28"/>
        </w:rPr>
      </w:pPr>
      <w:r>
        <w:rPr>
          <w:sz w:val="28"/>
          <w:szCs w:val="28"/>
        </w:rPr>
        <w:t>К</w:t>
      </w:r>
      <w:r w:rsidR="00CA3BCC">
        <w:rPr>
          <w:sz w:val="28"/>
          <w:szCs w:val="28"/>
        </w:rPr>
        <w:t>онтрольные вопросы:</w:t>
      </w:r>
    </w:p>
    <w:p w14:paraId="5C0D31FB" w14:textId="4B83B667" w:rsidR="00CE58AB" w:rsidRDefault="005C2B27" w:rsidP="008301DC">
      <w:pPr>
        <w:spacing w:line="240" w:lineRule="auto"/>
        <w:jc w:val="left"/>
        <w:rPr>
          <w:sz w:val="28"/>
          <w:szCs w:val="28"/>
        </w:rPr>
      </w:pPr>
      <w:r w:rsidRPr="005C2B27">
        <w:rPr>
          <w:b/>
          <w:sz w:val="28"/>
          <w:szCs w:val="28"/>
        </w:rPr>
        <w:t>1).</w:t>
      </w:r>
      <w:r>
        <w:rPr>
          <w:sz w:val="28"/>
          <w:szCs w:val="28"/>
        </w:rPr>
        <w:t xml:space="preserve"> </w:t>
      </w:r>
      <w:r w:rsidR="00CA3BCC" w:rsidRPr="00CA3BCC">
        <w:rPr>
          <w:sz w:val="28"/>
          <w:szCs w:val="28"/>
        </w:rPr>
        <w:t xml:space="preserve">Активными диэлектриками, диэлектрические свойства которых зависят от приложенного напряжения, влияния внешней среды являются сегнетоэлектрики, </w:t>
      </w:r>
      <w:proofErr w:type="spellStart"/>
      <w:r w:rsidR="00CA3BCC" w:rsidRPr="00CA3BCC">
        <w:rPr>
          <w:sz w:val="28"/>
          <w:szCs w:val="28"/>
        </w:rPr>
        <w:t>пьезоэлектрики</w:t>
      </w:r>
      <w:proofErr w:type="spellEnd"/>
      <w:r w:rsidR="00CA3BCC" w:rsidRPr="00CA3BCC">
        <w:rPr>
          <w:sz w:val="28"/>
          <w:szCs w:val="28"/>
        </w:rPr>
        <w:t xml:space="preserve">, </w:t>
      </w:r>
      <w:proofErr w:type="spellStart"/>
      <w:r w:rsidR="00CA3BCC" w:rsidRPr="00CA3BCC">
        <w:rPr>
          <w:sz w:val="28"/>
          <w:szCs w:val="28"/>
        </w:rPr>
        <w:t>пироэлектрики</w:t>
      </w:r>
      <w:proofErr w:type="spellEnd"/>
      <w:r w:rsidR="00CA3BCC" w:rsidRPr="00CA3BCC">
        <w:rPr>
          <w:sz w:val="28"/>
          <w:szCs w:val="28"/>
        </w:rPr>
        <w:t xml:space="preserve">, </w:t>
      </w:r>
      <w:proofErr w:type="spellStart"/>
      <w:r w:rsidR="00CA3BCC" w:rsidRPr="00CA3BCC">
        <w:rPr>
          <w:sz w:val="28"/>
          <w:szCs w:val="28"/>
        </w:rPr>
        <w:t>электролюминофоры</w:t>
      </w:r>
      <w:proofErr w:type="spellEnd"/>
      <w:r w:rsidR="00CA3BCC" w:rsidRPr="00CA3BCC">
        <w:rPr>
          <w:sz w:val="28"/>
          <w:szCs w:val="28"/>
        </w:rPr>
        <w:t>, материалы для излучателей и затворов в лазерной технике, электреты и др.</w:t>
      </w:r>
      <w:r w:rsidR="00CA3BCC">
        <w:rPr>
          <w:sz w:val="28"/>
          <w:szCs w:val="28"/>
        </w:rPr>
        <w:t xml:space="preserve">  </w:t>
      </w:r>
    </w:p>
    <w:p w14:paraId="083E382E" w14:textId="6AEE8911" w:rsidR="00CA3BCC" w:rsidRDefault="00CA3BCC" w:rsidP="008301DC">
      <w:p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</w:p>
    <w:p w14:paraId="605AD80F" w14:textId="721FDD8F" w:rsidR="009F45A2" w:rsidRDefault="00CA3BCC" w:rsidP="008301DC">
      <w:pPr>
        <w:spacing w:line="240" w:lineRule="auto"/>
        <w:jc w:val="left"/>
        <w:rPr>
          <w:sz w:val="28"/>
          <w:szCs w:val="28"/>
        </w:rPr>
      </w:pPr>
      <w:r w:rsidRPr="005C2B27">
        <w:rPr>
          <w:b/>
          <w:sz w:val="28"/>
          <w:szCs w:val="28"/>
        </w:rPr>
        <w:t>2</w:t>
      </w:r>
      <w:r w:rsidR="005C2B27" w:rsidRPr="005C2B27"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="008301DC" w:rsidRPr="008301DC">
        <w:rPr>
          <w:sz w:val="28"/>
          <w:szCs w:val="28"/>
        </w:rPr>
        <w:t>Различают поляризацию, наведённую в диэлектрике под действием внешнего поля, и спонтанную (самопроизвольную) поляризацию, которая воз</w:t>
      </w:r>
      <w:bookmarkStart w:id="0" w:name="_GoBack"/>
      <w:bookmarkEnd w:id="0"/>
      <w:r w:rsidR="008301DC" w:rsidRPr="008301DC">
        <w:rPr>
          <w:sz w:val="28"/>
          <w:szCs w:val="28"/>
        </w:rPr>
        <w:t>никает в сегнетоэлектриках при отсутствии внешнего поля.</w:t>
      </w:r>
    </w:p>
    <w:p w14:paraId="368B6FA1" w14:textId="19C3D486" w:rsidR="00CA3BCC" w:rsidRDefault="009F45A2" w:rsidP="008301DC">
      <w:pPr>
        <w:spacing w:line="240" w:lineRule="auto"/>
        <w:ind w:firstLine="0"/>
        <w:jc w:val="left"/>
        <w:rPr>
          <w:sz w:val="28"/>
          <w:szCs w:val="28"/>
        </w:rPr>
      </w:pPr>
      <w:r w:rsidRPr="009F45A2">
        <w:rPr>
          <w:sz w:val="28"/>
          <w:szCs w:val="28"/>
        </w:rPr>
        <w:t>Различают две группы поляризации. Мгновенная поляризация (электронная, ионная) происходит практически без потерь энергии. Замедленные виды поляризация (электронно-, ионно-, дипольно- релаксационная, структурная, спонтанная) сопровождаются потерями электрической энергии.</w:t>
      </w:r>
    </w:p>
    <w:p w14:paraId="107DBED9" w14:textId="77777777" w:rsidR="00CE58AB" w:rsidRDefault="00CE58AB" w:rsidP="008301DC">
      <w:pPr>
        <w:spacing w:line="240" w:lineRule="auto"/>
        <w:jc w:val="left"/>
        <w:rPr>
          <w:sz w:val="28"/>
          <w:szCs w:val="28"/>
        </w:rPr>
      </w:pPr>
    </w:p>
    <w:p w14:paraId="08BCE2F0" w14:textId="78D2E275" w:rsidR="008301DC" w:rsidRDefault="008301DC" w:rsidP="008301DC">
      <w:pPr>
        <w:spacing w:line="240" w:lineRule="auto"/>
        <w:jc w:val="left"/>
        <w:rPr>
          <w:sz w:val="28"/>
          <w:szCs w:val="28"/>
        </w:rPr>
      </w:pPr>
      <w:r w:rsidRPr="005C2B27">
        <w:rPr>
          <w:b/>
          <w:sz w:val="28"/>
          <w:szCs w:val="28"/>
        </w:rPr>
        <w:t>3</w:t>
      </w:r>
      <w:r w:rsidR="005C2B27" w:rsidRPr="005C2B27"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Г</w:t>
      </w:r>
      <w:r w:rsidRPr="008301DC">
        <w:rPr>
          <w:sz w:val="28"/>
          <w:szCs w:val="28"/>
        </w:rPr>
        <w:t>истерезис как явление — это реакция предмета, поверхности или целой системы на воздействие со стороны некоего раздражителя. Предмет воздействия, как правило, реагирует на раздражитель с запозданием.</w:t>
      </w:r>
      <w:r>
        <w:rPr>
          <w:sz w:val="28"/>
          <w:szCs w:val="28"/>
        </w:rPr>
        <w:t xml:space="preserve"> </w:t>
      </w:r>
      <w:r w:rsidRPr="008301DC">
        <w:rPr>
          <w:sz w:val="28"/>
          <w:szCs w:val="28"/>
        </w:rPr>
        <w:t>В результате реакции, предмет может вернуться в свое первоначальное состояние.</w:t>
      </w:r>
    </w:p>
    <w:p w14:paraId="2F6600E4" w14:textId="78D23DD8" w:rsidR="008301DC" w:rsidRDefault="008301DC" w:rsidP="008301DC">
      <w:pPr>
        <w:spacing w:line="240" w:lineRule="auto"/>
        <w:ind w:firstLine="0"/>
        <w:jc w:val="left"/>
        <w:rPr>
          <w:sz w:val="28"/>
          <w:szCs w:val="28"/>
        </w:rPr>
      </w:pPr>
      <w:r w:rsidRPr="008301DC">
        <w:rPr>
          <w:sz w:val="28"/>
          <w:szCs w:val="28"/>
        </w:rPr>
        <w:t>При повышении температуры увеличивается площадь петли гистерезиса.</w:t>
      </w:r>
    </w:p>
    <w:p w14:paraId="00D3E6A1" w14:textId="77777777" w:rsidR="00CE58AB" w:rsidRDefault="00CE58AB" w:rsidP="008301DC">
      <w:pPr>
        <w:spacing w:line="240" w:lineRule="auto"/>
        <w:ind w:firstLine="0"/>
        <w:jc w:val="left"/>
        <w:rPr>
          <w:sz w:val="28"/>
          <w:szCs w:val="28"/>
        </w:rPr>
      </w:pPr>
    </w:p>
    <w:p w14:paraId="3AE45848" w14:textId="26F16D21" w:rsidR="00CE58AB" w:rsidRDefault="008301DC" w:rsidP="008301DC">
      <w:pPr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5C2B27">
        <w:rPr>
          <w:b/>
          <w:sz w:val="28"/>
          <w:szCs w:val="28"/>
        </w:rPr>
        <w:t>4</w:t>
      </w:r>
      <w:r w:rsidR="005C2B27" w:rsidRPr="005C2B27"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="00B4151C" w:rsidRPr="00B4151C">
        <w:rPr>
          <w:sz w:val="28"/>
          <w:szCs w:val="28"/>
        </w:rPr>
        <w:t xml:space="preserve">Характерная особенность сегнетоэлектриков </w:t>
      </w:r>
      <w:proofErr w:type="spellStart"/>
      <w:r w:rsidR="00B4151C" w:rsidRPr="00B4151C">
        <w:rPr>
          <w:sz w:val="28"/>
          <w:szCs w:val="28"/>
        </w:rPr>
        <w:t>заключется</w:t>
      </w:r>
      <w:proofErr w:type="spellEnd"/>
      <w:r w:rsidR="00B4151C" w:rsidRPr="00B4151C">
        <w:rPr>
          <w:sz w:val="28"/>
          <w:szCs w:val="28"/>
        </w:rPr>
        <w:t xml:space="preserve"> в том, что у них наряду с электронной, ионной и релаксационными видами поляризации, вызываемыми внешним электрическим полем наблюдается самопроизвольная (спонтанная) поляризация, под </w:t>
      </w:r>
      <w:proofErr w:type="gramStart"/>
      <w:r w:rsidR="00B4151C" w:rsidRPr="00B4151C">
        <w:rPr>
          <w:sz w:val="28"/>
          <w:szCs w:val="28"/>
        </w:rPr>
        <w:t>дей­ствием</w:t>
      </w:r>
      <w:proofErr w:type="gramEnd"/>
      <w:r w:rsidR="00B4151C" w:rsidRPr="00B4151C">
        <w:rPr>
          <w:sz w:val="28"/>
          <w:szCs w:val="28"/>
        </w:rPr>
        <w:t xml:space="preserve"> которой эти диэлектрики приобретают доменную структуру и характерные сегнетоэлектрические свойства.</w:t>
      </w:r>
      <w:r w:rsidR="00B4151C">
        <w:rPr>
          <w:sz w:val="28"/>
          <w:szCs w:val="28"/>
        </w:rPr>
        <w:br/>
      </w:r>
    </w:p>
    <w:p w14:paraId="44FC70C3" w14:textId="339FC64F" w:rsidR="008301DC" w:rsidRDefault="00B4151C" w:rsidP="008301DC">
      <w:pPr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5C2B27">
        <w:rPr>
          <w:b/>
          <w:sz w:val="28"/>
          <w:szCs w:val="28"/>
        </w:rPr>
        <w:t>5</w:t>
      </w:r>
      <w:r w:rsidR="005C2B27" w:rsidRPr="005C2B27"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B4151C">
        <w:rPr>
          <w:sz w:val="28"/>
          <w:szCs w:val="28"/>
        </w:rPr>
        <w:t xml:space="preserve">Сегнетоэлектрики находят применение: для изготовления малогабаритных низкочастотных конденсаторов с большой удельной емкостью; для изготовления материалов с большой нелинейностью поляризации для диэлектрических усилителей, модуляторов и других управляемых устройств; в вычислительной технике — для ячеек памяти; для модуляции и преобразования лазерного излучения; в </w:t>
      </w:r>
      <w:proofErr w:type="spellStart"/>
      <w:r w:rsidRPr="00B4151C">
        <w:rPr>
          <w:sz w:val="28"/>
          <w:szCs w:val="28"/>
        </w:rPr>
        <w:t>пьезо</w:t>
      </w:r>
      <w:proofErr w:type="spellEnd"/>
      <w:r w:rsidRPr="00B4151C">
        <w:rPr>
          <w:sz w:val="28"/>
          <w:szCs w:val="28"/>
        </w:rPr>
        <w:t>- и пироэлектрических преобразователях.</w:t>
      </w:r>
    </w:p>
    <w:p w14:paraId="1FEF93F5" w14:textId="77777777" w:rsidR="00CE58AB" w:rsidRDefault="00CE58AB" w:rsidP="008301DC">
      <w:pPr>
        <w:spacing w:line="240" w:lineRule="auto"/>
        <w:ind w:firstLine="0"/>
        <w:jc w:val="left"/>
        <w:rPr>
          <w:sz w:val="28"/>
          <w:szCs w:val="28"/>
        </w:rPr>
      </w:pPr>
    </w:p>
    <w:p w14:paraId="74C02734" w14:textId="52086644" w:rsidR="00CE58AB" w:rsidRDefault="00B4151C" w:rsidP="008301DC">
      <w:pPr>
        <w:spacing w:line="240" w:lineRule="auto"/>
        <w:ind w:firstLine="0"/>
        <w:jc w:val="left"/>
        <w:rPr>
          <w:sz w:val="28"/>
          <w:szCs w:val="28"/>
        </w:rPr>
      </w:pPr>
      <w:r w:rsidRPr="005C2B27">
        <w:rPr>
          <w:b/>
          <w:sz w:val="28"/>
          <w:szCs w:val="28"/>
        </w:rPr>
        <w:t xml:space="preserve">         6</w:t>
      </w:r>
      <w:r w:rsidR="005C2B27" w:rsidRPr="005C2B27"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="004033D7" w:rsidRPr="004033D7">
        <w:rPr>
          <w:sz w:val="28"/>
          <w:szCs w:val="28"/>
        </w:rPr>
        <w:t>Диэлектрическими потерями называется энергия, рассеиваемая в диэлектрике при воздействии на него электрического поля</w:t>
      </w:r>
      <w:proofErr w:type="gramStart"/>
      <w:r w:rsidR="004033D7" w:rsidRPr="004033D7">
        <w:rPr>
          <w:sz w:val="28"/>
          <w:szCs w:val="28"/>
        </w:rPr>
        <w:t xml:space="preserve"> Е</w:t>
      </w:r>
      <w:proofErr w:type="gramEnd"/>
      <w:r w:rsidR="004033D7" w:rsidRPr="004033D7">
        <w:rPr>
          <w:sz w:val="28"/>
          <w:szCs w:val="28"/>
        </w:rPr>
        <w:t xml:space="preserve"> и вызывающая нагрев диэлектрика. Диэлектрические потери наблюдаются как при переменном, так и при постоянном напряжении.</w:t>
      </w:r>
      <w:r w:rsidR="004033D7">
        <w:rPr>
          <w:sz w:val="28"/>
          <w:szCs w:val="28"/>
        </w:rPr>
        <w:br/>
      </w:r>
      <w:r w:rsidR="00053B97" w:rsidRPr="00053B97">
        <w:rPr>
          <w:sz w:val="28"/>
          <w:szCs w:val="28"/>
        </w:rPr>
        <w:t>По характерным особенностям и физической природе диэлектрические потери можно подразделить на две группы: потери, обусловленные током сквозной проводимости (потери сквозной проводимости, ионизационные и миграционные потери); потери, обусловленные протеканием поляризационных процессов (релаксационные и резонансные потери)</w:t>
      </w:r>
      <w:r w:rsidR="00053B97">
        <w:rPr>
          <w:sz w:val="28"/>
          <w:szCs w:val="28"/>
        </w:rPr>
        <w:br/>
      </w:r>
    </w:p>
    <w:p w14:paraId="274AB2A4" w14:textId="139A8167" w:rsidR="00B4151C" w:rsidRPr="00CE58AB" w:rsidRDefault="00053B97" w:rsidP="008301DC">
      <w:pPr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5C2B27">
        <w:rPr>
          <w:b/>
          <w:sz w:val="28"/>
          <w:szCs w:val="28"/>
        </w:rPr>
        <w:t>7</w:t>
      </w:r>
      <w:r w:rsidR="005C2B27" w:rsidRPr="005C2B27"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053B97">
        <w:rPr>
          <w:sz w:val="28"/>
          <w:szCs w:val="28"/>
        </w:rPr>
        <w:t>Для сегнетоэлектриков характерно наличие некоторого температурного интервала, в котором сохраняется спонтанная поляризация, границей этого интервала является точка Кюри (Тс).</w:t>
      </w:r>
      <w:r>
        <w:rPr>
          <w:sz w:val="28"/>
          <w:szCs w:val="28"/>
        </w:rPr>
        <w:br/>
      </w:r>
      <w:r w:rsidRPr="00053B97">
        <w:rPr>
          <w:sz w:val="28"/>
          <w:szCs w:val="28"/>
        </w:rPr>
        <w:t>При температурах выше точки Кюри, на фоне теплового движения, титановый катион располагается равновесно поблизости со всеми кислородными анионами, при этом электрический момент ячейки устремляется к нулю (рис. 3.2, а). Снижение температуры ниже точки Кюри приводит к его приближению к кислородным анионам (рис. 3.</w:t>
      </w:r>
      <w:r w:rsidR="00CE58AB" w:rsidRPr="00CE58AB">
        <w:rPr>
          <w:sz w:val="28"/>
          <w:szCs w:val="28"/>
        </w:rPr>
        <w:t>2</w:t>
      </w:r>
      <w:r w:rsidRPr="00053B97">
        <w:rPr>
          <w:sz w:val="28"/>
          <w:szCs w:val="28"/>
        </w:rPr>
        <w:t>, б). Траектория его движения повторяется ионами бария. Перечисленные смещения ионов становятся причиной незначительной деформации кубической решетки</w:t>
      </w:r>
      <w:r w:rsidRPr="00CE58AB">
        <w:rPr>
          <w:sz w:val="28"/>
          <w:szCs w:val="28"/>
        </w:rPr>
        <w:t>.</w:t>
      </w:r>
    </w:p>
    <w:p w14:paraId="52CB4532" w14:textId="03B0520F" w:rsidR="00053B97" w:rsidRPr="00053B97" w:rsidRDefault="00CE58AB" w:rsidP="008301DC">
      <w:pPr>
        <w:spacing w:line="240" w:lineRule="auto"/>
        <w:ind w:firstLine="0"/>
        <w:jc w:val="left"/>
        <w:rPr>
          <w:sz w:val="28"/>
          <w:szCs w:val="28"/>
          <w:lang w:val="en-US"/>
        </w:rPr>
      </w:pPr>
      <w:r w:rsidRPr="00CE58AB">
        <w:rPr>
          <w:noProof/>
          <w:sz w:val="28"/>
          <w:szCs w:val="28"/>
        </w:rPr>
        <w:drawing>
          <wp:inline distT="0" distB="0" distL="0" distR="0" wp14:anchorId="1E48C77E" wp14:editId="6919EF88">
            <wp:extent cx="5363323" cy="450595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B97" w:rsidRPr="00053B97" w:rsidSect="00A241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4EC"/>
    <w:rsid w:val="00053B97"/>
    <w:rsid w:val="00092C7A"/>
    <w:rsid w:val="00243D8C"/>
    <w:rsid w:val="0029785E"/>
    <w:rsid w:val="002A7853"/>
    <w:rsid w:val="002F10D2"/>
    <w:rsid w:val="0033061B"/>
    <w:rsid w:val="004033D7"/>
    <w:rsid w:val="005544EC"/>
    <w:rsid w:val="00561E9F"/>
    <w:rsid w:val="005654BA"/>
    <w:rsid w:val="005C2B27"/>
    <w:rsid w:val="00620884"/>
    <w:rsid w:val="007203EA"/>
    <w:rsid w:val="007C5C9A"/>
    <w:rsid w:val="008301DC"/>
    <w:rsid w:val="00831A6F"/>
    <w:rsid w:val="00894006"/>
    <w:rsid w:val="00922DC1"/>
    <w:rsid w:val="009911FC"/>
    <w:rsid w:val="009F45A2"/>
    <w:rsid w:val="00A2416C"/>
    <w:rsid w:val="00AA7FED"/>
    <w:rsid w:val="00AC3F16"/>
    <w:rsid w:val="00B4151C"/>
    <w:rsid w:val="00B7728A"/>
    <w:rsid w:val="00B83062"/>
    <w:rsid w:val="00BC0BBD"/>
    <w:rsid w:val="00BE6548"/>
    <w:rsid w:val="00CA3BCC"/>
    <w:rsid w:val="00CE58AB"/>
    <w:rsid w:val="00DF188F"/>
    <w:rsid w:val="00E614E1"/>
    <w:rsid w:val="00E73D00"/>
    <w:rsid w:val="00FE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7DC40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911FC"/>
    <w:pPr>
      <w:spacing w:line="360" w:lineRule="auto"/>
      <w:ind w:firstLine="539"/>
      <w:jc w:val="both"/>
    </w:pPr>
    <w:rPr>
      <w:sz w:val="24"/>
      <w:szCs w:val="24"/>
    </w:rPr>
  </w:style>
  <w:style w:type="paragraph" w:styleId="1">
    <w:name w:val="heading 1"/>
    <w:qFormat/>
    <w:rsid w:val="00AA7FED"/>
    <w:pPr>
      <w:keepNext/>
      <w:keepLines/>
      <w:suppressAutoHyphens/>
      <w:spacing w:before="360" w:after="120"/>
      <w:jc w:val="center"/>
      <w:outlineLvl w:val="0"/>
    </w:pPr>
    <w:rPr>
      <w:rFonts w:ascii="Arial" w:hAnsi="Arial"/>
      <w:sz w:val="32"/>
    </w:rPr>
  </w:style>
  <w:style w:type="paragraph" w:styleId="2">
    <w:name w:val="heading 2"/>
    <w:qFormat/>
    <w:rsid w:val="00AA7FED"/>
    <w:pPr>
      <w:keepNext/>
      <w:keepLines/>
      <w:spacing w:before="120" w:after="80"/>
      <w:jc w:val="center"/>
      <w:outlineLvl w:val="1"/>
    </w:pPr>
    <w:rPr>
      <w:rFonts w:ascii="Arial" w:hAnsi="Arial"/>
      <w:sz w:val="24"/>
    </w:rPr>
  </w:style>
  <w:style w:type="paragraph" w:styleId="4">
    <w:name w:val="heading 4"/>
    <w:basedOn w:val="a"/>
    <w:next w:val="a"/>
    <w:qFormat/>
    <w:rsid w:val="00AA7FED"/>
    <w:pPr>
      <w:keepNext/>
      <w:tabs>
        <w:tab w:val="left" w:pos="1985"/>
        <w:tab w:val="left" w:pos="6237"/>
      </w:tabs>
      <w:spacing w:after="60"/>
      <w:ind w:firstLine="510"/>
      <w:jc w:val="center"/>
      <w:outlineLvl w:val="3"/>
    </w:pPr>
    <w:rPr>
      <w:rFonts w:ascii="Arial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isunok">
    <w:name w:val="risunok"/>
    <w:basedOn w:val="a"/>
    <w:next w:val="a"/>
    <w:rsid w:val="009911FC"/>
    <w:pPr>
      <w:ind w:firstLine="0"/>
      <w:jc w:val="center"/>
    </w:pPr>
    <w:rPr>
      <w:sz w:val="20"/>
    </w:rPr>
  </w:style>
  <w:style w:type="paragraph" w:customStyle="1" w:styleId="Formula">
    <w:name w:val="Formula"/>
    <w:basedOn w:val="a"/>
    <w:next w:val="a"/>
    <w:rsid w:val="00831A6F"/>
    <w:pPr>
      <w:ind w:left="1985" w:firstLine="0"/>
      <w:jc w:val="left"/>
    </w:pPr>
    <w:rPr>
      <w:rFonts w:ascii="Courier New" w:hAnsi="Courier New"/>
    </w:rPr>
  </w:style>
  <w:style w:type="paragraph" w:customStyle="1" w:styleId="a3">
    <w:name w:val="Таблица"/>
    <w:basedOn w:val="a"/>
    <w:next w:val="a"/>
    <w:rsid w:val="002A7853"/>
    <w:pPr>
      <w:spacing w:before="40" w:after="40" w:line="240" w:lineRule="auto"/>
      <w:ind w:firstLine="0"/>
      <w:jc w:val="center"/>
    </w:pPr>
  </w:style>
  <w:style w:type="paragraph" w:styleId="a4">
    <w:name w:val="Body Text Indent"/>
    <w:basedOn w:val="a"/>
    <w:rsid w:val="00AA7FED"/>
    <w:pPr>
      <w:tabs>
        <w:tab w:val="left" w:pos="1985"/>
        <w:tab w:val="left" w:pos="6237"/>
      </w:tabs>
      <w:spacing w:after="60"/>
      <w:ind w:firstLine="510"/>
      <w:jc w:val="center"/>
    </w:pPr>
    <w:rPr>
      <w:rFonts w:ascii="Arial" w:hAnsi="Arial"/>
      <w:sz w:val="22"/>
      <w:szCs w:val="20"/>
    </w:rPr>
  </w:style>
  <w:style w:type="paragraph" w:customStyle="1" w:styleId="Text">
    <w:name w:val="Text"/>
    <w:basedOn w:val="a"/>
    <w:next w:val="a"/>
    <w:rsid w:val="002A7853"/>
    <w:pPr>
      <w:jc w:val="center"/>
    </w:pPr>
    <w:rPr>
      <w:i/>
      <w:sz w:val="28"/>
      <w:szCs w:val="28"/>
    </w:rPr>
  </w:style>
  <w:style w:type="paragraph" w:styleId="a5">
    <w:name w:val="Body Text"/>
    <w:basedOn w:val="a"/>
    <w:link w:val="a6"/>
    <w:rsid w:val="007203EA"/>
    <w:pPr>
      <w:spacing w:after="120"/>
    </w:pPr>
  </w:style>
  <w:style w:type="character" w:customStyle="1" w:styleId="a6">
    <w:name w:val="Основной текст Знак"/>
    <w:basedOn w:val="a0"/>
    <w:link w:val="a5"/>
    <w:rsid w:val="007203EA"/>
    <w:rPr>
      <w:sz w:val="24"/>
      <w:szCs w:val="24"/>
    </w:rPr>
  </w:style>
  <w:style w:type="paragraph" w:styleId="a7">
    <w:name w:val="Balloon Text"/>
    <w:basedOn w:val="a"/>
    <w:link w:val="a8"/>
    <w:rsid w:val="005C2B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5C2B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911FC"/>
    <w:pPr>
      <w:spacing w:line="360" w:lineRule="auto"/>
      <w:ind w:firstLine="539"/>
      <w:jc w:val="both"/>
    </w:pPr>
    <w:rPr>
      <w:sz w:val="24"/>
      <w:szCs w:val="24"/>
    </w:rPr>
  </w:style>
  <w:style w:type="paragraph" w:styleId="1">
    <w:name w:val="heading 1"/>
    <w:qFormat/>
    <w:rsid w:val="00AA7FED"/>
    <w:pPr>
      <w:keepNext/>
      <w:keepLines/>
      <w:suppressAutoHyphens/>
      <w:spacing w:before="360" w:after="120"/>
      <w:jc w:val="center"/>
      <w:outlineLvl w:val="0"/>
    </w:pPr>
    <w:rPr>
      <w:rFonts w:ascii="Arial" w:hAnsi="Arial"/>
      <w:sz w:val="32"/>
    </w:rPr>
  </w:style>
  <w:style w:type="paragraph" w:styleId="2">
    <w:name w:val="heading 2"/>
    <w:qFormat/>
    <w:rsid w:val="00AA7FED"/>
    <w:pPr>
      <w:keepNext/>
      <w:keepLines/>
      <w:spacing w:before="120" w:after="80"/>
      <w:jc w:val="center"/>
      <w:outlineLvl w:val="1"/>
    </w:pPr>
    <w:rPr>
      <w:rFonts w:ascii="Arial" w:hAnsi="Arial"/>
      <w:sz w:val="24"/>
    </w:rPr>
  </w:style>
  <w:style w:type="paragraph" w:styleId="4">
    <w:name w:val="heading 4"/>
    <w:basedOn w:val="a"/>
    <w:next w:val="a"/>
    <w:qFormat/>
    <w:rsid w:val="00AA7FED"/>
    <w:pPr>
      <w:keepNext/>
      <w:tabs>
        <w:tab w:val="left" w:pos="1985"/>
        <w:tab w:val="left" w:pos="6237"/>
      </w:tabs>
      <w:spacing w:after="60"/>
      <w:ind w:firstLine="510"/>
      <w:jc w:val="center"/>
      <w:outlineLvl w:val="3"/>
    </w:pPr>
    <w:rPr>
      <w:rFonts w:ascii="Arial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isunok">
    <w:name w:val="risunok"/>
    <w:basedOn w:val="a"/>
    <w:next w:val="a"/>
    <w:rsid w:val="009911FC"/>
    <w:pPr>
      <w:ind w:firstLine="0"/>
      <w:jc w:val="center"/>
    </w:pPr>
    <w:rPr>
      <w:sz w:val="20"/>
    </w:rPr>
  </w:style>
  <w:style w:type="paragraph" w:customStyle="1" w:styleId="Formula">
    <w:name w:val="Formula"/>
    <w:basedOn w:val="a"/>
    <w:next w:val="a"/>
    <w:rsid w:val="00831A6F"/>
    <w:pPr>
      <w:ind w:left="1985" w:firstLine="0"/>
      <w:jc w:val="left"/>
    </w:pPr>
    <w:rPr>
      <w:rFonts w:ascii="Courier New" w:hAnsi="Courier New"/>
    </w:rPr>
  </w:style>
  <w:style w:type="paragraph" w:customStyle="1" w:styleId="a3">
    <w:name w:val="Таблица"/>
    <w:basedOn w:val="a"/>
    <w:next w:val="a"/>
    <w:rsid w:val="002A7853"/>
    <w:pPr>
      <w:spacing w:before="40" w:after="40" w:line="240" w:lineRule="auto"/>
      <w:ind w:firstLine="0"/>
      <w:jc w:val="center"/>
    </w:pPr>
  </w:style>
  <w:style w:type="paragraph" w:styleId="a4">
    <w:name w:val="Body Text Indent"/>
    <w:basedOn w:val="a"/>
    <w:rsid w:val="00AA7FED"/>
    <w:pPr>
      <w:tabs>
        <w:tab w:val="left" w:pos="1985"/>
        <w:tab w:val="left" w:pos="6237"/>
      </w:tabs>
      <w:spacing w:after="60"/>
      <w:ind w:firstLine="510"/>
      <w:jc w:val="center"/>
    </w:pPr>
    <w:rPr>
      <w:rFonts w:ascii="Arial" w:hAnsi="Arial"/>
      <w:sz w:val="22"/>
      <w:szCs w:val="20"/>
    </w:rPr>
  </w:style>
  <w:style w:type="paragraph" w:customStyle="1" w:styleId="Text">
    <w:name w:val="Text"/>
    <w:basedOn w:val="a"/>
    <w:next w:val="a"/>
    <w:rsid w:val="002A7853"/>
    <w:pPr>
      <w:jc w:val="center"/>
    </w:pPr>
    <w:rPr>
      <w:i/>
      <w:sz w:val="28"/>
      <w:szCs w:val="28"/>
    </w:rPr>
  </w:style>
  <w:style w:type="paragraph" w:styleId="a5">
    <w:name w:val="Body Text"/>
    <w:basedOn w:val="a"/>
    <w:link w:val="a6"/>
    <w:rsid w:val="007203EA"/>
    <w:pPr>
      <w:spacing w:after="120"/>
    </w:pPr>
  </w:style>
  <w:style w:type="character" w:customStyle="1" w:styleId="a6">
    <w:name w:val="Основной текст Знак"/>
    <w:basedOn w:val="a0"/>
    <w:link w:val="a5"/>
    <w:rsid w:val="007203EA"/>
    <w:rPr>
      <w:sz w:val="24"/>
      <w:szCs w:val="24"/>
    </w:rPr>
  </w:style>
  <w:style w:type="paragraph" w:styleId="a7">
    <w:name w:val="Balloon Text"/>
    <w:basedOn w:val="a"/>
    <w:link w:val="a8"/>
    <w:rsid w:val="005C2B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5C2B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GU\Segnet\Data\Shablon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Shablon</Template>
  <TotalTime>0</TotalTime>
  <Pages>20</Pages>
  <Words>1978</Words>
  <Characters>11276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Дом</Company>
  <LinksUpToDate>false</LinksUpToDate>
  <CharactersWithSpaces>13228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Microsoft Office</cp:lastModifiedBy>
  <cp:revision>2</cp:revision>
  <cp:lastPrinted>1900-12-31T21:00:00Z</cp:lastPrinted>
  <dcterms:created xsi:type="dcterms:W3CDTF">2023-03-30T20:06:00Z</dcterms:created>
  <dcterms:modified xsi:type="dcterms:W3CDTF">2023-03-30T20:06:00Z</dcterms:modified>
</cp:coreProperties>
</file>